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360"/>
      </w:tblGrid>
      <w:tr w:rsidR="00692703" w:rsidRPr="00CF1A49" w14:paraId="576081C2" w14:textId="77777777" w:rsidTr="00007728">
        <w:trPr>
          <w:trHeight w:hRule="exact" w:val="1800"/>
        </w:trPr>
        <w:tc>
          <w:tcPr>
            <w:tcW w:w="9360" w:type="dxa"/>
            <w:tcMar>
              <w:top w:w="0" w:type="dxa"/>
              <w:bottom w:w="0" w:type="dxa"/>
            </w:tcMar>
          </w:tcPr>
          <w:p w14:paraId="318EBACB" w14:textId="5AFA128C" w:rsidR="00692703" w:rsidRPr="008E2557" w:rsidRDefault="00FB6679" w:rsidP="00913946">
            <w:pPr>
              <w:pStyle w:val="Title"/>
              <w:rPr>
                <w:lang w:val="es-ES"/>
              </w:rPr>
            </w:pPr>
            <w:r w:rsidRPr="008E2557">
              <w:rPr>
                <w:lang w:val="es-ES"/>
              </w:rPr>
              <w:t>Oscar</w:t>
            </w:r>
            <w:r w:rsidR="00692703" w:rsidRPr="008E2557">
              <w:rPr>
                <w:lang w:val="es-ES"/>
              </w:rPr>
              <w:t xml:space="preserve"> </w:t>
            </w:r>
            <w:r w:rsidRPr="008E2557">
              <w:rPr>
                <w:b/>
                <w:iCs/>
                <w:lang w:val="es-ES"/>
              </w:rPr>
              <w:t>Herrera</w:t>
            </w:r>
          </w:p>
          <w:p w14:paraId="4BA0C035" w14:textId="48759B3D" w:rsidR="00692703" w:rsidRPr="00B1570F" w:rsidRDefault="00BF2A47" w:rsidP="00913946">
            <w:pPr>
              <w:pStyle w:val="ContactInfo"/>
              <w:contextualSpacing w:val="0"/>
              <w:rPr>
                <w:lang w:val="es-CR"/>
              </w:rPr>
            </w:pPr>
            <w:r>
              <w:rPr>
                <w:lang w:val="es-CR"/>
              </w:rPr>
              <w:t>Villa Flores</w:t>
            </w:r>
            <w:r w:rsidR="00407401" w:rsidRPr="00B1570F">
              <w:rPr>
                <w:lang w:val="es-CR"/>
              </w:rPr>
              <w:t xml:space="preserve">, San Isidro, </w:t>
            </w:r>
            <w:proofErr w:type="spellStart"/>
            <w:r w:rsidR="00407401" w:rsidRPr="00B1570F">
              <w:rPr>
                <w:lang w:val="es-CR"/>
              </w:rPr>
              <w:t>Vazquez</w:t>
            </w:r>
            <w:proofErr w:type="spellEnd"/>
            <w:r w:rsidR="00407401" w:rsidRPr="00B1570F">
              <w:rPr>
                <w:lang w:val="es-CR"/>
              </w:rPr>
              <w:t xml:space="preserve"> de Coronado</w:t>
            </w:r>
            <w:r w:rsidR="00E74185" w:rsidRPr="00B1570F">
              <w:rPr>
                <w:lang w:val="es-CR"/>
              </w:rPr>
              <w:t xml:space="preserve">, </w:t>
            </w:r>
            <w:r w:rsidR="00DB5944" w:rsidRPr="00B1570F">
              <w:rPr>
                <w:lang w:val="es-CR"/>
              </w:rPr>
              <w:t>+506 63045688</w:t>
            </w:r>
          </w:p>
          <w:p w14:paraId="70FA8F83" w14:textId="381D918A" w:rsidR="00692703" w:rsidRPr="00CF1A49" w:rsidRDefault="00FB6679" w:rsidP="00913946">
            <w:pPr>
              <w:pStyle w:val="ContactInfoEmphasis"/>
              <w:contextualSpacing w:val="0"/>
            </w:pPr>
            <w:r>
              <w:t>ohingeniero@</w:t>
            </w:r>
            <w:r w:rsidR="004F7531">
              <w:t>outlook</w:t>
            </w:r>
            <w:r>
              <w:t>.com</w:t>
            </w:r>
          </w:p>
        </w:tc>
      </w:tr>
      <w:tr w:rsidR="009571D8" w:rsidRPr="00CF1A49" w14:paraId="4F1E0EE7" w14:textId="77777777" w:rsidTr="00692703">
        <w:tc>
          <w:tcPr>
            <w:tcW w:w="9360" w:type="dxa"/>
            <w:tcMar>
              <w:top w:w="432" w:type="dxa"/>
            </w:tcMar>
          </w:tcPr>
          <w:p w14:paraId="2C5EE258" w14:textId="70DDA433" w:rsidR="000F7479" w:rsidRPr="00CF1A49" w:rsidRDefault="00172739" w:rsidP="0015037E">
            <w:pPr>
              <w:contextualSpacing w:val="0"/>
            </w:pPr>
            <w:r w:rsidRPr="00172739">
              <w:t>I am a responsible person, who likes to work hard and always seeks constant growth in all aspects. I love being part of a team and learning new things from the people I work with. I like challenges and always go the extra mile.</w:t>
            </w:r>
          </w:p>
        </w:tc>
      </w:tr>
    </w:tbl>
    <w:p w14:paraId="4F2E91F4" w14:textId="616F1187" w:rsidR="004E01EB" w:rsidRDefault="00BD31C5" w:rsidP="004E01EB">
      <w:pPr>
        <w:pStyle w:val="Heading1"/>
      </w:pPr>
      <w:sdt>
        <w:sdtPr>
          <w:alias w:val="Experience:"/>
          <w:tag w:val="Experience:"/>
          <w:id w:val="-1983300934"/>
          <w:placeholder>
            <w:docPart w:val="544D24CDCE724B948DEE2249EB04304A"/>
          </w:placeholder>
          <w:temporary/>
          <w:showingPlcHdr/>
          <w15:appearance w15:val="hidden"/>
        </w:sdtPr>
        <w:sdtEndPr/>
        <w:sdtContent>
          <w:r w:rsidR="004E01EB" w:rsidRPr="00CF1A49">
            <w:t>Experience</w:t>
          </w:r>
        </w:sdtContent>
      </w:sdt>
    </w:p>
    <w:p w14:paraId="1C9B2B00" w14:textId="77777777" w:rsidR="000F7479" w:rsidRPr="00CF1A49" w:rsidRDefault="000F7479" w:rsidP="004E01EB">
      <w:pPr>
        <w:pStyle w:val="Heading1"/>
      </w:pPr>
    </w:p>
    <w:tbl>
      <w:tblPr>
        <w:tblStyle w:val="TableGrid"/>
        <w:tblW w:w="4923"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9193"/>
      </w:tblGrid>
      <w:tr w:rsidR="00A1439C" w:rsidRPr="00CF1A49" w14:paraId="2C39EE3E" w14:textId="77777777" w:rsidTr="00533938">
        <w:trPr>
          <w:trHeight w:val="1696"/>
        </w:trPr>
        <w:tc>
          <w:tcPr>
            <w:tcW w:w="9193" w:type="dxa"/>
          </w:tcPr>
          <w:bookmarkStart w:id="0" w:name="_Hlk222746643"/>
          <w:p w14:paraId="652B8A7D" w14:textId="0AA1D999" w:rsidR="00B54DA0" w:rsidRPr="00CF1A49" w:rsidRDefault="00B54DA0" w:rsidP="00B54DA0">
            <w:pPr>
              <w:pStyle w:val="Heading3"/>
              <w:contextualSpacing w:val="0"/>
            </w:pPr>
            <w:sdt>
              <w:sdtPr>
                <w:alias w:val="Enter date from for company 1: "/>
                <w:tag w:val="Enter date from for company 1: "/>
                <w:id w:val="-1509131235"/>
                <w:placeholder>
                  <w:docPart w:val="A8E458BCA0AB3647AE3BF6F07716E401"/>
                </w:placeholder>
                <w:temporary/>
                <w:showingPlcHdr/>
                <w15:appearance w15:val="hidden"/>
              </w:sdtPr>
              <w:sdtContent>
                <w:r w:rsidRPr="00CF1A49">
                  <w:t>Dates From</w:t>
                </w:r>
              </w:sdtContent>
            </w:sdt>
            <w:r w:rsidRPr="00CF1A49">
              <w:t xml:space="preserve"> </w:t>
            </w:r>
            <w:r w:rsidR="004D641D">
              <w:t>July</w:t>
            </w:r>
            <w:r>
              <w:t xml:space="preserve"> 202</w:t>
            </w:r>
            <w:r w:rsidR="004D641D">
              <w:t>4</w:t>
            </w:r>
            <w:r>
              <w:t xml:space="preserve"> until </w:t>
            </w:r>
            <w:r w:rsidR="004D641D">
              <w:t>NOW</w:t>
            </w:r>
          </w:p>
          <w:p w14:paraId="526CBD64" w14:textId="0ADE7457" w:rsidR="00B54DA0" w:rsidRPr="009D305F" w:rsidRDefault="00B54DA0" w:rsidP="00B54DA0">
            <w:pPr>
              <w:pStyle w:val="Heading2"/>
              <w:contextualSpacing w:val="0"/>
              <w:rPr>
                <w:b w:val="0"/>
                <w:smallCaps/>
                <w:color w:val="595959" w:themeColor="text1" w:themeTint="A6"/>
              </w:rPr>
            </w:pPr>
            <w:r>
              <w:t xml:space="preserve">GHD </w:t>
            </w:r>
            <w:r>
              <w:t>Analyst</w:t>
            </w:r>
            <w:r w:rsidRPr="00CF1A49">
              <w:t xml:space="preserve">, </w:t>
            </w:r>
            <w:r>
              <w:rPr>
                <w:rStyle w:val="SubtleReference"/>
              </w:rPr>
              <w:t>Mckinsey &amp; Company</w:t>
            </w:r>
          </w:p>
          <w:p w14:paraId="0950FA19" w14:textId="1650102D" w:rsidR="00431E68" w:rsidRDefault="00174A0C" w:rsidP="005A6E7D">
            <w:pPr>
              <w:pStyle w:val="Heading3"/>
              <w:contextualSpacing w:val="0"/>
              <w:rPr>
                <w:rFonts w:eastAsiaTheme="minorHAnsi" w:cstheme="minorBidi"/>
                <w:b w:val="0"/>
                <w:caps w:val="0"/>
                <w:szCs w:val="22"/>
              </w:rPr>
            </w:pPr>
            <w:r w:rsidRPr="00174A0C">
              <w:rPr>
                <w:rFonts w:eastAsiaTheme="minorHAnsi" w:cstheme="minorBidi"/>
                <w:b w:val="0"/>
                <w:caps w:val="0"/>
                <w:szCs w:val="22"/>
              </w:rPr>
              <w:t>Provided comprehensive technical support across diverse areas, including authentication methods, network connectivity, VPN, MS Office Suite, MS Teams, Slack, Remote Desktop, account management, Outlook, and multiple operating systems (iOS, macOS, Windows 11). Developed detailed knowledge base articles to enhance team efficiency and user self-service</w:t>
            </w:r>
            <w:r w:rsidR="00431E68">
              <w:rPr>
                <w:rFonts w:eastAsiaTheme="minorHAnsi" w:cstheme="minorBidi"/>
                <w:b w:val="0"/>
                <w:caps w:val="0"/>
                <w:szCs w:val="22"/>
              </w:rPr>
              <w:t xml:space="preserve"> and </w:t>
            </w:r>
            <w:r w:rsidR="005F5706">
              <w:rPr>
                <w:rFonts w:eastAsiaTheme="minorHAnsi" w:cstheme="minorBidi"/>
                <w:b w:val="0"/>
                <w:caps w:val="0"/>
                <w:szCs w:val="22"/>
              </w:rPr>
              <w:t>escalation management</w:t>
            </w:r>
            <w:r w:rsidR="00CD20B7">
              <w:rPr>
                <w:rFonts w:eastAsiaTheme="minorHAnsi" w:cstheme="minorBidi"/>
                <w:b w:val="0"/>
                <w:caps w:val="0"/>
                <w:szCs w:val="22"/>
              </w:rPr>
              <w:t>.</w:t>
            </w:r>
          </w:p>
          <w:p w14:paraId="0FBD002D" w14:textId="77777777" w:rsidR="00E90690" w:rsidRDefault="00E90690" w:rsidP="005A6E7D">
            <w:pPr>
              <w:pStyle w:val="Heading3"/>
              <w:contextualSpacing w:val="0"/>
              <w:rPr>
                <w:rFonts w:eastAsiaTheme="minorHAnsi" w:cstheme="minorBidi"/>
                <w:b w:val="0"/>
                <w:caps w:val="0"/>
                <w:szCs w:val="22"/>
              </w:rPr>
            </w:pPr>
          </w:p>
          <w:p w14:paraId="281F61B1" w14:textId="6F4FD226" w:rsidR="002E4FD0" w:rsidRDefault="00174A0C" w:rsidP="005A6E7D">
            <w:pPr>
              <w:pStyle w:val="Heading3"/>
              <w:contextualSpacing w:val="0"/>
              <w:rPr>
                <w:rFonts w:eastAsiaTheme="minorHAnsi" w:cstheme="minorBidi"/>
                <w:b w:val="0"/>
                <w:caps w:val="0"/>
                <w:szCs w:val="22"/>
              </w:rPr>
            </w:pPr>
            <w:r w:rsidRPr="00174A0C">
              <w:rPr>
                <w:rFonts w:eastAsiaTheme="minorHAnsi" w:cstheme="minorBidi"/>
                <w:b w:val="0"/>
                <w:caps w:val="0"/>
                <w:szCs w:val="22"/>
              </w:rPr>
              <w:t xml:space="preserve">Contributed to internal projects, including </w:t>
            </w:r>
            <w:r w:rsidR="00C9306D">
              <w:rPr>
                <w:rFonts w:eastAsiaTheme="minorHAnsi" w:cstheme="minorBidi"/>
                <w:b w:val="0"/>
                <w:caps w:val="0"/>
                <w:szCs w:val="22"/>
              </w:rPr>
              <w:t xml:space="preserve">been part of CASEE test team </w:t>
            </w:r>
            <w:r w:rsidR="00120DE1">
              <w:rPr>
                <w:rFonts w:eastAsiaTheme="minorHAnsi" w:cstheme="minorBidi"/>
                <w:b w:val="0"/>
                <w:caps w:val="0"/>
                <w:szCs w:val="22"/>
              </w:rPr>
              <w:t xml:space="preserve">reviewing CASEE’s interactions with real colleagues and how it handled them, providing feedback and improvement areas. </w:t>
            </w:r>
            <w:r w:rsidR="00611BCC">
              <w:rPr>
                <w:rFonts w:eastAsiaTheme="minorHAnsi" w:cstheme="minorBidi"/>
                <w:b w:val="0"/>
                <w:caps w:val="0"/>
                <w:szCs w:val="22"/>
              </w:rPr>
              <w:t>A</w:t>
            </w:r>
            <w:r w:rsidR="00611BCC" w:rsidRPr="00611BCC">
              <w:rPr>
                <w:rFonts w:eastAsiaTheme="minorHAnsi" w:cstheme="minorBidi"/>
                <w:b w:val="0"/>
                <w:caps w:val="0"/>
                <w:szCs w:val="22"/>
              </w:rPr>
              <w:t xml:space="preserve">dditionally, I have also </w:t>
            </w:r>
            <w:r w:rsidR="00611BCC">
              <w:rPr>
                <w:rFonts w:eastAsiaTheme="minorHAnsi" w:cstheme="minorBidi"/>
                <w:b w:val="0"/>
                <w:caps w:val="0"/>
                <w:szCs w:val="22"/>
              </w:rPr>
              <w:t>worked</w:t>
            </w:r>
            <w:r w:rsidR="00611BCC" w:rsidRPr="00611BCC">
              <w:rPr>
                <w:rFonts w:eastAsiaTheme="minorHAnsi" w:cstheme="minorBidi"/>
                <w:b w:val="0"/>
                <w:caps w:val="0"/>
                <w:szCs w:val="22"/>
              </w:rPr>
              <w:t xml:space="preserve"> as a backup Operations Analyst </w:t>
            </w:r>
            <w:r w:rsidR="0095751A">
              <w:rPr>
                <w:rFonts w:eastAsiaTheme="minorHAnsi" w:cstheme="minorBidi"/>
                <w:b w:val="0"/>
                <w:caps w:val="0"/>
                <w:szCs w:val="22"/>
              </w:rPr>
              <w:t>during weekends.</w:t>
            </w:r>
          </w:p>
          <w:p w14:paraId="5D8E3656" w14:textId="77777777" w:rsidR="00E90690" w:rsidRDefault="00E90690" w:rsidP="005A6E7D">
            <w:pPr>
              <w:pStyle w:val="Heading3"/>
              <w:contextualSpacing w:val="0"/>
              <w:rPr>
                <w:rFonts w:eastAsiaTheme="minorHAnsi" w:cstheme="minorBidi"/>
                <w:b w:val="0"/>
                <w:caps w:val="0"/>
                <w:szCs w:val="22"/>
              </w:rPr>
            </w:pPr>
          </w:p>
          <w:p w14:paraId="59874F45" w14:textId="77777777" w:rsidR="002E4FD0" w:rsidRDefault="00765443" w:rsidP="005A6E7D">
            <w:pPr>
              <w:pStyle w:val="Heading3"/>
              <w:contextualSpacing w:val="0"/>
              <w:rPr>
                <w:rFonts w:eastAsiaTheme="minorHAnsi" w:cstheme="minorBidi"/>
                <w:b w:val="0"/>
                <w:caps w:val="0"/>
                <w:szCs w:val="22"/>
              </w:rPr>
            </w:pPr>
            <w:r>
              <w:rPr>
                <w:rFonts w:eastAsiaTheme="minorHAnsi" w:cstheme="minorBidi"/>
                <w:b w:val="0"/>
                <w:caps w:val="0"/>
                <w:szCs w:val="22"/>
              </w:rPr>
              <w:t>Currently</w:t>
            </w:r>
            <w:r w:rsidR="00120DE1">
              <w:rPr>
                <w:rFonts w:eastAsiaTheme="minorHAnsi" w:cstheme="minorBidi"/>
                <w:b w:val="0"/>
                <w:caps w:val="0"/>
                <w:szCs w:val="22"/>
              </w:rPr>
              <w:t xml:space="preserve">, participating in </w:t>
            </w:r>
            <w:proofErr w:type="spellStart"/>
            <w:r>
              <w:rPr>
                <w:rFonts w:eastAsiaTheme="minorHAnsi" w:cstheme="minorBidi"/>
                <w:b w:val="0"/>
                <w:caps w:val="0"/>
                <w:szCs w:val="22"/>
              </w:rPr>
              <w:t>OneGHD</w:t>
            </w:r>
            <w:proofErr w:type="spellEnd"/>
            <w:r>
              <w:rPr>
                <w:rFonts w:eastAsiaTheme="minorHAnsi" w:cstheme="minorBidi"/>
                <w:b w:val="0"/>
                <w:caps w:val="0"/>
                <w:szCs w:val="22"/>
              </w:rPr>
              <w:t xml:space="preserve"> Project Board</w:t>
            </w:r>
            <w:r w:rsidR="002B7C6F">
              <w:rPr>
                <w:rFonts w:eastAsiaTheme="minorHAnsi" w:cstheme="minorBidi"/>
                <w:b w:val="0"/>
                <w:caps w:val="0"/>
                <w:szCs w:val="22"/>
              </w:rPr>
              <w:t xml:space="preserve"> which </w:t>
            </w:r>
            <w:r w:rsidR="002B7C6F" w:rsidRPr="002B7C6F">
              <w:rPr>
                <w:rFonts w:eastAsiaTheme="minorHAnsi" w:cstheme="minorBidi"/>
                <w:b w:val="0"/>
                <w:caps w:val="0"/>
                <w:szCs w:val="22"/>
              </w:rPr>
              <w:t>aimed at fostering project communication, accessibility, decision-making, collaboration, and alignment, along with transparency and recognition for each of the projects currently being worked on within the GHD department.</w:t>
            </w:r>
            <w:r w:rsidR="00120DE1">
              <w:rPr>
                <w:rFonts w:eastAsiaTheme="minorHAnsi" w:cstheme="minorBidi"/>
                <w:b w:val="0"/>
                <w:caps w:val="0"/>
                <w:szCs w:val="22"/>
              </w:rPr>
              <w:t xml:space="preserve"> </w:t>
            </w:r>
          </w:p>
          <w:p w14:paraId="06B54FFD" w14:textId="77777777" w:rsidR="00E90690" w:rsidRDefault="00E90690" w:rsidP="005A6E7D">
            <w:pPr>
              <w:pStyle w:val="Heading3"/>
              <w:contextualSpacing w:val="0"/>
              <w:rPr>
                <w:rFonts w:eastAsiaTheme="minorHAnsi" w:cstheme="minorBidi"/>
                <w:b w:val="0"/>
                <w:caps w:val="0"/>
                <w:szCs w:val="22"/>
              </w:rPr>
            </w:pPr>
          </w:p>
          <w:p w14:paraId="459C2C22" w14:textId="36F8DF43" w:rsidR="00B54DA0" w:rsidRDefault="00E159F9" w:rsidP="005A6E7D">
            <w:pPr>
              <w:pStyle w:val="Heading3"/>
              <w:contextualSpacing w:val="0"/>
              <w:rPr>
                <w:rFonts w:eastAsiaTheme="minorHAnsi" w:cstheme="minorBidi"/>
                <w:b w:val="0"/>
                <w:caps w:val="0"/>
                <w:szCs w:val="22"/>
              </w:rPr>
            </w:pPr>
            <w:r>
              <w:rPr>
                <w:rFonts w:eastAsiaTheme="minorHAnsi" w:cstheme="minorBidi"/>
                <w:b w:val="0"/>
                <w:caps w:val="0"/>
                <w:szCs w:val="22"/>
              </w:rPr>
              <w:t xml:space="preserve">Also, </w:t>
            </w:r>
            <w:r w:rsidR="002E4FD0" w:rsidRPr="002E4FD0">
              <w:rPr>
                <w:rFonts w:eastAsiaTheme="minorHAnsi" w:cstheme="minorBidi"/>
                <w:b w:val="0"/>
                <w:caps w:val="0"/>
                <w:szCs w:val="22"/>
              </w:rPr>
              <w:t>I</w:t>
            </w:r>
            <w:r w:rsidR="002E4FD0">
              <w:t xml:space="preserve"> </w:t>
            </w:r>
            <w:r w:rsidR="002E4FD0" w:rsidRPr="002E4FD0">
              <w:rPr>
                <w:rFonts w:eastAsiaTheme="minorHAnsi" w:cstheme="minorBidi"/>
                <w:b w:val="0"/>
                <w:caps w:val="0"/>
                <w:szCs w:val="22"/>
              </w:rPr>
              <w:t xml:space="preserve">am part of the MCS Collaboration project, which aims to align and strengthen collaboration between the MCS and GHD teams in preparation for the </w:t>
            </w:r>
            <w:proofErr w:type="spellStart"/>
            <w:r w:rsidR="002E4FD0" w:rsidRPr="002E4FD0">
              <w:rPr>
                <w:rFonts w:eastAsiaTheme="minorHAnsi" w:cstheme="minorBidi"/>
                <w:b w:val="0"/>
                <w:caps w:val="0"/>
                <w:szCs w:val="22"/>
              </w:rPr>
              <w:t>OneGHD</w:t>
            </w:r>
            <w:proofErr w:type="spellEnd"/>
            <w:r w:rsidR="002E4FD0" w:rsidRPr="002E4FD0">
              <w:rPr>
                <w:rFonts w:eastAsiaTheme="minorHAnsi" w:cstheme="minorBidi"/>
                <w:b w:val="0"/>
                <w:caps w:val="0"/>
                <w:szCs w:val="22"/>
              </w:rPr>
              <w:t xml:space="preserve"> phase. The project focuses on creating communication channels, fostering alignment, promoting bilateral collaboration, developing and refining knowledge base articles, conducting surveys to measure awareness of each team's functions and the most common questions, as well as organizing sessions with the teams to explain findings and plan improvement strategies.</w:t>
            </w:r>
            <w:r>
              <w:rPr>
                <w:rFonts w:eastAsiaTheme="minorHAnsi" w:cstheme="minorBidi"/>
                <w:b w:val="0"/>
                <w:caps w:val="0"/>
                <w:szCs w:val="22"/>
              </w:rPr>
              <w:t xml:space="preserve"> </w:t>
            </w:r>
          </w:p>
          <w:p w14:paraId="7CBEEB28" w14:textId="77777777" w:rsidR="00174A0C" w:rsidRPr="00174A0C" w:rsidRDefault="00174A0C" w:rsidP="005A6E7D">
            <w:pPr>
              <w:pStyle w:val="Heading3"/>
              <w:contextualSpacing w:val="0"/>
              <w:rPr>
                <w:rFonts w:eastAsiaTheme="minorHAnsi" w:cstheme="minorBidi"/>
                <w:b w:val="0"/>
                <w:caps w:val="0"/>
                <w:szCs w:val="22"/>
              </w:rPr>
            </w:pPr>
          </w:p>
          <w:p w14:paraId="567120D8" w14:textId="619FAC27" w:rsidR="005A6E7D" w:rsidRPr="00CF1A49" w:rsidRDefault="00BD31C5" w:rsidP="005A6E7D">
            <w:pPr>
              <w:pStyle w:val="Heading3"/>
              <w:contextualSpacing w:val="0"/>
            </w:pPr>
            <w:sdt>
              <w:sdtPr>
                <w:alias w:val="Enter date from for company 1: "/>
                <w:tag w:val="Enter date from for company 1: "/>
                <w:id w:val="-2041586973"/>
                <w:placeholder>
                  <w:docPart w:val="2B517A3802184D3CA1C9E266163CD463"/>
                </w:placeholder>
                <w:temporary/>
                <w:showingPlcHdr/>
                <w15:appearance w15:val="hidden"/>
              </w:sdtPr>
              <w:sdtEndPr/>
              <w:sdtContent>
                <w:r w:rsidR="005A6E7D" w:rsidRPr="00CF1A49">
                  <w:t>Dates From</w:t>
                </w:r>
              </w:sdtContent>
            </w:sdt>
            <w:r w:rsidR="005A6E7D" w:rsidRPr="00CF1A49">
              <w:t xml:space="preserve"> </w:t>
            </w:r>
            <w:r w:rsidR="005A6E7D">
              <w:t xml:space="preserve">September 2022 until </w:t>
            </w:r>
            <w:r w:rsidR="008E2557">
              <w:t>June 2024</w:t>
            </w:r>
          </w:p>
          <w:p w14:paraId="4D05E2A6" w14:textId="0ADADE5A" w:rsidR="005A6E7D" w:rsidRPr="009D305F" w:rsidRDefault="005A6E7D" w:rsidP="005A6E7D">
            <w:pPr>
              <w:pStyle w:val="Heading2"/>
              <w:contextualSpacing w:val="0"/>
              <w:rPr>
                <w:b w:val="0"/>
                <w:smallCaps/>
                <w:color w:val="595959" w:themeColor="text1" w:themeTint="A6"/>
              </w:rPr>
            </w:pPr>
            <w:r>
              <w:t>GHD Professional</w:t>
            </w:r>
            <w:r w:rsidRPr="00CF1A49">
              <w:t xml:space="preserve">, </w:t>
            </w:r>
            <w:r>
              <w:rPr>
                <w:rStyle w:val="SubtleReference"/>
              </w:rPr>
              <w:t>Mckinsey &amp; Company</w:t>
            </w:r>
          </w:p>
          <w:p w14:paraId="7FC0427E" w14:textId="29A0BF9A" w:rsidR="005A6E7D" w:rsidRDefault="00FC135A" w:rsidP="00A1439C">
            <w:pPr>
              <w:pStyle w:val="Heading3"/>
              <w:contextualSpacing w:val="0"/>
              <w:rPr>
                <w:rFonts w:eastAsiaTheme="minorHAnsi" w:cstheme="minorBidi"/>
                <w:b w:val="0"/>
                <w:caps w:val="0"/>
                <w:szCs w:val="22"/>
              </w:rPr>
            </w:pPr>
            <w:r w:rsidRPr="00FC135A">
              <w:rPr>
                <w:rFonts w:eastAsiaTheme="minorHAnsi" w:cstheme="minorBidi"/>
                <w:b w:val="0"/>
                <w:caps w:val="0"/>
                <w:szCs w:val="22"/>
              </w:rPr>
              <w:t>Provided technical support across various areas, including authentication methods, network connectivity, VPN, MS Office Suite, MS Teams, Slack, Remote Desktop, account management, Outlook, and operating systems (iOS, macOS, Windows 10 &amp; 11). Developed and maintained knowledge base articles to enhance team efficiency and user self-service. Contributed to internal projects, including designing and delivering new hire training programs and creating lunch adherence reports to improve operational processes.</w:t>
            </w:r>
          </w:p>
          <w:p w14:paraId="18620F20" w14:textId="77777777" w:rsidR="00FC135A" w:rsidRDefault="00FC135A" w:rsidP="00A1439C">
            <w:pPr>
              <w:pStyle w:val="Heading3"/>
              <w:contextualSpacing w:val="0"/>
              <w:rPr>
                <w:rFonts w:eastAsiaTheme="minorHAnsi" w:cstheme="minorBidi"/>
                <w:b w:val="0"/>
                <w:caps w:val="0"/>
                <w:szCs w:val="22"/>
              </w:rPr>
            </w:pPr>
          </w:p>
          <w:p w14:paraId="26D46C36" w14:textId="77777777" w:rsidR="00FC135A" w:rsidRDefault="00FC135A" w:rsidP="00A1439C">
            <w:pPr>
              <w:pStyle w:val="Heading3"/>
              <w:contextualSpacing w:val="0"/>
              <w:rPr>
                <w:rFonts w:eastAsiaTheme="minorHAnsi" w:cstheme="minorBidi"/>
                <w:b w:val="0"/>
                <w:caps w:val="0"/>
                <w:szCs w:val="22"/>
              </w:rPr>
            </w:pPr>
          </w:p>
          <w:p w14:paraId="1A099E80" w14:textId="77777777" w:rsidR="00C64F38" w:rsidRDefault="00C64F38" w:rsidP="00A1439C">
            <w:pPr>
              <w:pStyle w:val="Heading3"/>
              <w:contextualSpacing w:val="0"/>
              <w:rPr>
                <w:rFonts w:eastAsiaTheme="minorHAnsi" w:cstheme="minorBidi"/>
                <w:b w:val="0"/>
                <w:caps w:val="0"/>
                <w:szCs w:val="22"/>
              </w:rPr>
            </w:pPr>
          </w:p>
          <w:p w14:paraId="1EB386BF" w14:textId="77777777" w:rsidR="00C64F38" w:rsidRDefault="00C64F38" w:rsidP="00A1439C">
            <w:pPr>
              <w:pStyle w:val="Heading3"/>
              <w:contextualSpacing w:val="0"/>
              <w:rPr>
                <w:rFonts w:eastAsiaTheme="minorHAnsi" w:cstheme="minorBidi"/>
                <w:b w:val="0"/>
                <w:caps w:val="0"/>
                <w:szCs w:val="22"/>
              </w:rPr>
            </w:pPr>
          </w:p>
          <w:p w14:paraId="48E9C308" w14:textId="77777777" w:rsidR="009F4575" w:rsidRPr="00FC135A" w:rsidRDefault="009F4575" w:rsidP="00A1439C">
            <w:pPr>
              <w:pStyle w:val="Heading3"/>
              <w:contextualSpacing w:val="0"/>
              <w:rPr>
                <w:rFonts w:eastAsiaTheme="minorHAnsi" w:cstheme="minorBidi"/>
                <w:b w:val="0"/>
                <w:caps w:val="0"/>
                <w:szCs w:val="22"/>
              </w:rPr>
            </w:pPr>
          </w:p>
          <w:p w14:paraId="132B4E52" w14:textId="6B44DC1F" w:rsidR="00A1439C" w:rsidRPr="00CF1A49" w:rsidRDefault="00BD31C5" w:rsidP="00A1439C">
            <w:pPr>
              <w:pStyle w:val="Heading3"/>
              <w:contextualSpacing w:val="0"/>
            </w:pPr>
            <w:sdt>
              <w:sdtPr>
                <w:alias w:val="Enter date from for company 1: "/>
                <w:tag w:val="Enter date from for company 1: "/>
                <w:id w:val="-1933971853"/>
                <w:placeholder>
                  <w:docPart w:val="650091B687A8418B8993681A89AD24CB"/>
                </w:placeholder>
                <w:temporary/>
                <w:showingPlcHdr/>
                <w15:appearance w15:val="hidden"/>
              </w:sdtPr>
              <w:sdtEndPr/>
              <w:sdtContent>
                <w:r w:rsidR="00A1439C" w:rsidRPr="00CF1A49">
                  <w:t>Dates From</w:t>
                </w:r>
              </w:sdtContent>
            </w:sdt>
            <w:r w:rsidR="00A1439C" w:rsidRPr="00CF1A49">
              <w:t xml:space="preserve"> </w:t>
            </w:r>
            <w:r w:rsidR="00B611DD">
              <w:t>August</w:t>
            </w:r>
            <w:r w:rsidR="00A1439C">
              <w:t xml:space="preserve"> 20</w:t>
            </w:r>
            <w:r w:rsidR="00B611DD">
              <w:t>21</w:t>
            </w:r>
            <w:r w:rsidR="00A1439C">
              <w:t xml:space="preserve"> until </w:t>
            </w:r>
            <w:r w:rsidR="005A6E7D">
              <w:t>August 2022</w:t>
            </w:r>
          </w:p>
          <w:p w14:paraId="6AD294D0" w14:textId="13AECBE1" w:rsidR="009D305F" w:rsidRPr="009D305F" w:rsidRDefault="00A1439C" w:rsidP="00A1439C">
            <w:pPr>
              <w:pStyle w:val="Heading2"/>
              <w:contextualSpacing w:val="0"/>
              <w:rPr>
                <w:b w:val="0"/>
                <w:smallCaps/>
                <w:color w:val="595959" w:themeColor="text1" w:themeTint="A6"/>
              </w:rPr>
            </w:pPr>
            <w:r>
              <w:t>Subject Matter Expert</w:t>
            </w:r>
            <w:r w:rsidRPr="00CF1A49">
              <w:t xml:space="preserve">, </w:t>
            </w:r>
            <w:r>
              <w:rPr>
                <w:rStyle w:val="SubtleReference"/>
              </w:rPr>
              <w:t>DXC Technolog</w:t>
            </w:r>
            <w:r w:rsidR="009D305F">
              <w:rPr>
                <w:rStyle w:val="SubtleReference"/>
              </w:rPr>
              <w:t>y</w:t>
            </w:r>
          </w:p>
          <w:p w14:paraId="37987F6C" w14:textId="77777777" w:rsidR="00A1439C" w:rsidRDefault="00431E68" w:rsidP="00A1439C">
            <w:pPr>
              <w:pStyle w:val="Heading3"/>
              <w:rPr>
                <w:rFonts w:eastAsiaTheme="minorHAnsi" w:cstheme="minorBidi"/>
                <w:b w:val="0"/>
                <w:caps w:val="0"/>
                <w:szCs w:val="22"/>
              </w:rPr>
            </w:pPr>
            <w:r w:rsidRPr="00431E68">
              <w:rPr>
                <w:rFonts w:eastAsiaTheme="minorHAnsi" w:cstheme="minorBidi"/>
                <w:b w:val="0"/>
                <w:caps w:val="0"/>
                <w:szCs w:val="22"/>
              </w:rPr>
              <w:t>Managed support for L1 agents by providing advanced troubleshooting, approving escalations, and overseeing license provisioning and staff management. Conducted training sessions for new and existing agents, facilitated huddles to address updates and challenges, prepared detailed reports, and actively participated in meetings with specialized Microsoft teams to resolve complex issues and drive process improvements.</w:t>
            </w:r>
          </w:p>
          <w:p w14:paraId="5896CCC1" w14:textId="55B11B69" w:rsidR="00342AEE" w:rsidRDefault="00342AEE" w:rsidP="00A1439C">
            <w:pPr>
              <w:pStyle w:val="Heading3"/>
            </w:pPr>
          </w:p>
        </w:tc>
      </w:tr>
      <w:bookmarkEnd w:id="0"/>
      <w:tr w:rsidR="00A1439C" w:rsidRPr="00CF1A49" w14:paraId="3CCE34BF" w14:textId="77777777" w:rsidTr="00533938">
        <w:trPr>
          <w:trHeight w:val="1696"/>
        </w:trPr>
        <w:tc>
          <w:tcPr>
            <w:tcW w:w="9193" w:type="dxa"/>
          </w:tcPr>
          <w:p w14:paraId="48A215E8" w14:textId="3F404C70" w:rsidR="00A1439C" w:rsidRPr="00CF1A49" w:rsidRDefault="00BD31C5" w:rsidP="00A1439C">
            <w:pPr>
              <w:pStyle w:val="Heading3"/>
              <w:contextualSpacing w:val="0"/>
            </w:pPr>
            <w:sdt>
              <w:sdtPr>
                <w:alias w:val="Enter date from for company 1: "/>
                <w:tag w:val="Enter date from for company 1: "/>
                <w:id w:val="47496943"/>
                <w:placeholder>
                  <w:docPart w:val="9BD5832376FC478DA5C25BEB24E8CAA7"/>
                </w:placeholder>
                <w:temporary/>
                <w:showingPlcHdr/>
                <w15:appearance w15:val="hidden"/>
              </w:sdtPr>
              <w:sdtEndPr/>
              <w:sdtContent>
                <w:r w:rsidR="00A1439C" w:rsidRPr="00CF1A49">
                  <w:t>Dates From</w:t>
                </w:r>
              </w:sdtContent>
            </w:sdt>
            <w:r w:rsidR="00A1439C" w:rsidRPr="00CF1A49">
              <w:t xml:space="preserve"> </w:t>
            </w:r>
            <w:r w:rsidR="00A1439C">
              <w:t xml:space="preserve">December 2019 until </w:t>
            </w:r>
            <w:r w:rsidR="00B611DD">
              <w:t>August 2021</w:t>
            </w:r>
          </w:p>
          <w:p w14:paraId="0D2F3E13" w14:textId="67FFB74D" w:rsidR="00A1439C" w:rsidRPr="00CF1A49" w:rsidRDefault="00A1439C" w:rsidP="00A1439C">
            <w:pPr>
              <w:pStyle w:val="Heading2"/>
              <w:contextualSpacing w:val="0"/>
            </w:pPr>
            <w:r>
              <w:t>Technical Solutions consultant L2</w:t>
            </w:r>
            <w:r w:rsidRPr="00CF1A49">
              <w:t xml:space="preserve">, </w:t>
            </w:r>
            <w:r>
              <w:rPr>
                <w:rStyle w:val="SubtleReference"/>
              </w:rPr>
              <w:t>DXC Technolog</w:t>
            </w:r>
            <w:r w:rsidR="009D305F">
              <w:rPr>
                <w:rStyle w:val="SubtleReference"/>
              </w:rPr>
              <w:t>y</w:t>
            </w:r>
          </w:p>
          <w:p w14:paraId="10CFEA72" w14:textId="7579416A" w:rsidR="00A1439C" w:rsidRDefault="00A1439C" w:rsidP="00A1439C">
            <w:pPr>
              <w:contextualSpacing w:val="0"/>
            </w:pPr>
            <w:r>
              <w:t xml:space="preserve">Providing support to Microsoft </w:t>
            </w:r>
            <w:r w:rsidR="004E22ED">
              <w:t>employees</w:t>
            </w:r>
            <w:r>
              <w:t xml:space="preserve">, contractors, and partners in a diversity of areas such VPN, Office, MS Teams, Remote Desktop, Accounts, Outlook. </w:t>
            </w:r>
          </w:p>
          <w:p w14:paraId="334EB32A" w14:textId="03F781C6" w:rsidR="00A1439C" w:rsidRDefault="00A1439C" w:rsidP="00A1439C">
            <w:pPr>
              <w:contextualSpacing w:val="0"/>
            </w:pPr>
            <w:r>
              <w:t xml:space="preserve">Also, internally, </w:t>
            </w:r>
            <w:r w:rsidRPr="00533938">
              <w:t xml:space="preserve">I </w:t>
            </w:r>
            <w:r w:rsidR="000149AB">
              <w:t>oversaw</w:t>
            </w:r>
            <w:r w:rsidRPr="00533938">
              <w:t xml:space="preserve"> the backlog tickets, in addition to approving escalations and attending cases considered special due to their </w:t>
            </w:r>
            <w:r w:rsidR="004B6946">
              <w:t>background</w:t>
            </w:r>
            <w:r w:rsidRPr="00533938">
              <w:t xml:space="preserve"> and the affected user</w:t>
            </w:r>
            <w:r w:rsidR="004B6946">
              <w:t>.</w:t>
            </w:r>
          </w:p>
          <w:p w14:paraId="686D1BBE" w14:textId="40E28F07" w:rsidR="00A1439C" w:rsidRPr="00CF1A49" w:rsidRDefault="00A1439C" w:rsidP="00A1439C">
            <w:pPr>
              <w:contextualSpacing w:val="0"/>
            </w:pPr>
          </w:p>
        </w:tc>
      </w:tr>
      <w:tr w:rsidR="00A1439C" w:rsidRPr="00CF1A49" w14:paraId="443A8991" w14:textId="77777777" w:rsidTr="004C6B24">
        <w:trPr>
          <w:trHeight w:val="1498"/>
        </w:trPr>
        <w:tc>
          <w:tcPr>
            <w:tcW w:w="9193" w:type="dxa"/>
            <w:tcMar>
              <w:top w:w="216" w:type="dxa"/>
            </w:tcMar>
          </w:tcPr>
          <w:p w14:paraId="5B23AAF9" w14:textId="0AA578C3" w:rsidR="00A1439C" w:rsidRPr="00CF1A49" w:rsidRDefault="00BD31C5" w:rsidP="00A1439C">
            <w:pPr>
              <w:pStyle w:val="Heading3"/>
              <w:contextualSpacing w:val="0"/>
            </w:pPr>
            <w:sdt>
              <w:sdtPr>
                <w:alias w:val="Enter date from for company 2: "/>
                <w:tag w:val="Enter date from for company 2:"/>
                <w:id w:val="1378971350"/>
                <w:placeholder>
                  <w:docPart w:val="C1AFF2613F1B498C9DACC6B20FCCCF81"/>
                </w:placeholder>
                <w:temporary/>
                <w:showingPlcHdr/>
                <w15:appearance w15:val="hidden"/>
              </w:sdtPr>
              <w:sdtEndPr/>
              <w:sdtContent>
                <w:r w:rsidR="00A1439C" w:rsidRPr="00CF1A49">
                  <w:t>Dates From</w:t>
                </w:r>
              </w:sdtContent>
            </w:sdt>
            <w:r w:rsidR="00A1439C" w:rsidRPr="00CF1A49">
              <w:t xml:space="preserve"> </w:t>
            </w:r>
            <w:r w:rsidR="00A1439C">
              <w:t>DECEMBER 2017</w:t>
            </w:r>
            <w:r w:rsidR="00A1439C" w:rsidRPr="00CF1A49">
              <w:t xml:space="preserve">– </w:t>
            </w:r>
            <w:sdt>
              <w:sdtPr>
                <w:alias w:val="Enter date to for company 2: "/>
                <w:tag w:val="Enter date to for company 2: "/>
                <w:id w:val="1504858331"/>
                <w:placeholder>
                  <w:docPart w:val="B21695D5583247DCB96B3AE3506A150A"/>
                </w:placeholder>
                <w:temporary/>
                <w:showingPlcHdr/>
                <w15:appearance w15:val="hidden"/>
              </w:sdtPr>
              <w:sdtEndPr/>
              <w:sdtContent>
                <w:r w:rsidR="00A1439C" w:rsidRPr="00CF1A49">
                  <w:t>To</w:t>
                </w:r>
              </w:sdtContent>
            </w:sdt>
            <w:r w:rsidR="00A1439C">
              <w:t xml:space="preserve"> November 2019</w:t>
            </w:r>
          </w:p>
          <w:p w14:paraId="0262FBE3" w14:textId="193D9C67" w:rsidR="00A1439C" w:rsidRPr="004077D2" w:rsidRDefault="00A1439C" w:rsidP="00A1439C">
            <w:pPr>
              <w:pStyle w:val="Heading2"/>
              <w:contextualSpacing w:val="0"/>
              <w:rPr>
                <w:lang w:val="es-CR"/>
              </w:rPr>
            </w:pPr>
            <w:r w:rsidRPr="004077D2">
              <w:rPr>
                <w:lang w:val="es-CR"/>
              </w:rPr>
              <w:t xml:space="preserve">Support Agent L1, </w:t>
            </w:r>
            <w:r w:rsidRPr="004077D2">
              <w:rPr>
                <w:rStyle w:val="SubtleReference"/>
                <w:lang w:val="es-CR"/>
              </w:rPr>
              <w:t>Perfiles Tecnológicos S.A</w:t>
            </w:r>
          </w:p>
          <w:p w14:paraId="6B8764FF" w14:textId="508B5510" w:rsidR="00A1439C" w:rsidRPr="00383B3C" w:rsidRDefault="00024076" w:rsidP="00A1439C">
            <w:pPr>
              <w:pStyle w:val="Heading3"/>
              <w:rPr>
                <w:rFonts w:eastAsiaTheme="minorHAnsi" w:cstheme="minorBidi"/>
                <w:b w:val="0"/>
                <w:caps w:val="0"/>
                <w:szCs w:val="22"/>
              </w:rPr>
            </w:pPr>
            <w:r w:rsidRPr="00024076">
              <w:rPr>
                <w:rFonts w:eastAsiaTheme="minorHAnsi" w:cstheme="minorBidi"/>
                <w:b w:val="0"/>
                <w:caps w:val="0"/>
                <w:szCs w:val="22"/>
              </w:rPr>
              <w:t xml:space="preserve">Provided IT support as a contractor for DXC Technology on the </w:t>
            </w:r>
            <w:proofErr w:type="gramStart"/>
            <w:r w:rsidRPr="00024076">
              <w:rPr>
                <w:rFonts w:eastAsiaTheme="minorHAnsi" w:cstheme="minorBidi"/>
                <w:b w:val="0"/>
                <w:caps w:val="0"/>
                <w:szCs w:val="22"/>
              </w:rPr>
              <w:t xml:space="preserve">Under </w:t>
            </w:r>
            <w:proofErr w:type="spellStart"/>
            <w:r w:rsidRPr="00024076">
              <w:rPr>
                <w:rFonts w:eastAsiaTheme="minorHAnsi" w:cstheme="minorBidi"/>
                <w:b w:val="0"/>
                <w:caps w:val="0"/>
                <w:szCs w:val="22"/>
              </w:rPr>
              <w:t>Armour</w:t>
            </w:r>
            <w:proofErr w:type="spellEnd"/>
            <w:proofErr w:type="gramEnd"/>
            <w:r w:rsidRPr="00024076">
              <w:rPr>
                <w:rFonts w:eastAsiaTheme="minorHAnsi" w:cstheme="minorBidi"/>
                <w:b w:val="0"/>
                <w:caps w:val="0"/>
                <w:szCs w:val="22"/>
              </w:rPr>
              <w:t xml:space="preserve"> account, managing software packages, user accounts, internal applications, and hardware. Ensured seamless operations by troubleshooting and resolving technical issues, maintaining system functionality, and delivering high-quality support to meet client needs.</w:t>
            </w:r>
          </w:p>
        </w:tc>
      </w:tr>
      <w:tr w:rsidR="00A1439C" w:rsidRPr="00CF1A49" w14:paraId="1CB1E01D" w14:textId="77777777" w:rsidTr="00C55AB7">
        <w:trPr>
          <w:trHeight w:val="893"/>
        </w:trPr>
        <w:tc>
          <w:tcPr>
            <w:tcW w:w="9193" w:type="dxa"/>
            <w:tcMar>
              <w:top w:w="216" w:type="dxa"/>
            </w:tcMar>
          </w:tcPr>
          <w:p w14:paraId="4DCA4C5E" w14:textId="0302662F" w:rsidR="00A1439C" w:rsidRPr="00CF1A49" w:rsidRDefault="00BD31C5" w:rsidP="00A1439C">
            <w:pPr>
              <w:pStyle w:val="Heading3"/>
              <w:contextualSpacing w:val="0"/>
            </w:pPr>
            <w:sdt>
              <w:sdtPr>
                <w:alias w:val="Enter date from for company 2: "/>
                <w:tag w:val="Enter date from for company 2:"/>
                <w:id w:val="1784141449"/>
                <w:placeholder>
                  <w:docPart w:val="D6A6994278234FB2991BF3A73E399CCC"/>
                </w:placeholder>
                <w:temporary/>
                <w:showingPlcHdr/>
                <w15:appearance w15:val="hidden"/>
              </w:sdtPr>
              <w:sdtEndPr/>
              <w:sdtContent>
                <w:r w:rsidR="00A1439C" w:rsidRPr="00CF1A49">
                  <w:t>Dates From</w:t>
                </w:r>
              </w:sdtContent>
            </w:sdt>
            <w:r w:rsidR="00A1439C" w:rsidRPr="00CF1A49">
              <w:t xml:space="preserve"> </w:t>
            </w:r>
            <w:r w:rsidR="00A1439C">
              <w:t>JUNE 2015</w:t>
            </w:r>
            <w:r w:rsidR="00A1439C" w:rsidRPr="00CF1A49">
              <w:t xml:space="preserve">– </w:t>
            </w:r>
            <w:sdt>
              <w:sdtPr>
                <w:alias w:val="Enter date to for company 2: "/>
                <w:tag w:val="Enter date to for company 2: "/>
                <w:id w:val="925229790"/>
                <w:placeholder>
                  <w:docPart w:val="D91CECCCFEDB444D9CE2D5D3FC7C416D"/>
                </w:placeholder>
                <w:temporary/>
                <w:showingPlcHdr/>
                <w15:appearance w15:val="hidden"/>
              </w:sdtPr>
              <w:sdtEndPr/>
              <w:sdtContent>
                <w:r w:rsidR="00A1439C" w:rsidRPr="00CF1A49">
                  <w:t>To</w:t>
                </w:r>
              </w:sdtContent>
            </w:sdt>
            <w:r w:rsidR="00A1439C">
              <w:t xml:space="preserve"> September 2017</w:t>
            </w:r>
          </w:p>
          <w:p w14:paraId="64E088D7" w14:textId="044D870A" w:rsidR="00A1439C" w:rsidRPr="00CF1A49" w:rsidRDefault="00A1439C" w:rsidP="00A1439C">
            <w:pPr>
              <w:pStyle w:val="Heading2"/>
              <w:contextualSpacing w:val="0"/>
            </w:pPr>
            <w:r>
              <w:t>Trainer/Support agent</w:t>
            </w:r>
            <w:r w:rsidRPr="00CF1A49">
              <w:t xml:space="preserve">, </w:t>
            </w:r>
            <w:r>
              <w:rPr>
                <w:rStyle w:val="SubtleReference"/>
              </w:rPr>
              <w:t>Tecnología Educativa S.A</w:t>
            </w:r>
          </w:p>
          <w:p w14:paraId="14EE8004" w14:textId="52C5D410" w:rsidR="00A1439C" w:rsidRDefault="002F220B" w:rsidP="00A1439C">
            <w:r>
              <w:t>Provided support and training to both internal and external users, ensuring effective use of systems and tools. Proposed and developed tailored solutions to address end-user needs, enhancing overall user experience and operational efficiency.</w:t>
            </w:r>
          </w:p>
        </w:tc>
      </w:tr>
    </w:tbl>
    <w:sdt>
      <w:sdtPr>
        <w:alias w:val="Education:"/>
        <w:tag w:val="Education:"/>
        <w:id w:val="-1908763273"/>
        <w:placeholder>
          <w:docPart w:val="FE512ED01C954309A87C6A5E2AA48214"/>
        </w:placeholder>
        <w:temporary/>
        <w:showingPlcHdr/>
        <w15:appearance w15:val="hidden"/>
      </w:sdtPr>
      <w:sdtEndPr/>
      <w:sdtContent>
        <w:p w14:paraId="6EEF7706" w14:textId="77777777" w:rsidR="00DA59AA" w:rsidRPr="00CF1A49" w:rsidRDefault="00DA59AA" w:rsidP="0097790C">
          <w:pPr>
            <w:pStyle w:val="Heading1"/>
          </w:pPr>
          <w:r w:rsidRPr="00CF1A49">
            <w:t>Education</w:t>
          </w:r>
        </w:p>
      </w:sdtContent>
    </w:sdt>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9290"/>
      </w:tblGrid>
      <w:tr w:rsidR="001D0BF1" w:rsidRPr="00CF1A49" w14:paraId="0CC5A727" w14:textId="77777777" w:rsidTr="000F7479">
        <w:trPr>
          <w:trHeight w:val="1102"/>
        </w:trPr>
        <w:tc>
          <w:tcPr>
            <w:tcW w:w="9355" w:type="dxa"/>
          </w:tcPr>
          <w:p w14:paraId="0572C6AE" w14:textId="77777777" w:rsidR="000F7479" w:rsidRDefault="000F7479" w:rsidP="001D0BF1">
            <w:pPr>
              <w:pStyle w:val="Heading3"/>
              <w:contextualSpacing w:val="0"/>
            </w:pPr>
          </w:p>
          <w:p w14:paraId="73B60DBF" w14:textId="44AB94A8" w:rsidR="001D0BF1" w:rsidRPr="00CF1A49" w:rsidRDefault="00313BD0" w:rsidP="001D0BF1">
            <w:pPr>
              <w:pStyle w:val="Heading3"/>
              <w:contextualSpacing w:val="0"/>
            </w:pPr>
            <w:r>
              <w:t>Still coursing</w:t>
            </w:r>
          </w:p>
          <w:p w14:paraId="1C8A9D6A" w14:textId="0BB604AD" w:rsidR="007538DC" w:rsidRPr="00A02D37" w:rsidRDefault="00313BD0" w:rsidP="000F7479">
            <w:pPr>
              <w:pStyle w:val="Heading2"/>
              <w:contextualSpacing w:val="0"/>
            </w:pPr>
            <w:r w:rsidRPr="00A02D37">
              <w:t>Electronic Engineer</w:t>
            </w:r>
            <w:r w:rsidR="001D0BF1" w:rsidRPr="00A02D37">
              <w:t xml:space="preserve">, </w:t>
            </w:r>
            <w:r w:rsidRPr="00A02D37">
              <w:rPr>
                <w:rStyle w:val="SubtleReference"/>
              </w:rPr>
              <w:t>Tecnologico de costa rica</w:t>
            </w:r>
          </w:p>
        </w:tc>
      </w:tr>
      <w:tr w:rsidR="00F61DF9" w:rsidRPr="008E2557" w14:paraId="609E31A7" w14:textId="77777777" w:rsidTr="000F7479">
        <w:trPr>
          <w:trHeight w:val="20"/>
        </w:trPr>
        <w:tc>
          <w:tcPr>
            <w:tcW w:w="9355" w:type="dxa"/>
            <w:tcMar>
              <w:top w:w="216" w:type="dxa"/>
            </w:tcMar>
          </w:tcPr>
          <w:p w14:paraId="061CA656" w14:textId="2F554FB2" w:rsidR="000F7479" w:rsidRPr="000F7479" w:rsidRDefault="000F7479" w:rsidP="000F7479">
            <w:pPr>
              <w:pStyle w:val="Heading3"/>
              <w:contextualSpacing w:val="0"/>
              <w:rPr>
                <w:lang w:val="es-CR"/>
              </w:rPr>
            </w:pPr>
            <w:r w:rsidRPr="000F7479">
              <w:rPr>
                <w:lang w:val="es-CR"/>
              </w:rPr>
              <w:t>2020</w:t>
            </w:r>
          </w:p>
          <w:p w14:paraId="1425DDAD" w14:textId="71818523" w:rsidR="000F7479" w:rsidRDefault="000F7479" w:rsidP="000F7479">
            <w:pPr>
              <w:pStyle w:val="Heading2"/>
              <w:contextualSpacing w:val="0"/>
              <w:rPr>
                <w:rStyle w:val="SubtleReference"/>
                <w:lang w:val="es-CR"/>
              </w:rPr>
            </w:pPr>
            <w:r w:rsidRPr="000F7479">
              <w:rPr>
                <w:lang w:val="es-CR"/>
              </w:rPr>
              <w:t xml:space="preserve">Electronic Technician, </w:t>
            </w:r>
            <w:r w:rsidRPr="000F7479">
              <w:rPr>
                <w:rStyle w:val="SubtleReference"/>
                <w:lang w:val="es-CR"/>
              </w:rPr>
              <w:t>Ina-fundación Carlos</w:t>
            </w:r>
            <w:r>
              <w:rPr>
                <w:rStyle w:val="SubtleReference"/>
                <w:lang w:val="es-CR"/>
              </w:rPr>
              <w:t xml:space="preserve"> Slim</w:t>
            </w:r>
          </w:p>
          <w:p w14:paraId="19BDC37D" w14:textId="77777777" w:rsidR="000F7479" w:rsidRDefault="000F7479" w:rsidP="000F7479">
            <w:pPr>
              <w:pStyle w:val="Heading3"/>
              <w:contextualSpacing w:val="0"/>
              <w:rPr>
                <w:lang w:val="es-CR"/>
              </w:rPr>
            </w:pPr>
          </w:p>
          <w:p w14:paraId="78934EB0" w14:textId="6DC78171" w:rsidR="000F7479" w:rsidRPr="000F7479" w:rsidRDefault="000F7479" w:rsidP="000F7479">
            <w:pPr>
              <w:pStyle w:val="Heading3"/>
              <w:contextualSpacing w:val="0"/>
              <w:rPr>
                <w:lang w:val="es-CR"/>
              </w:rPr>
            </w:pPr>
            <w:r w:rsidRPr="000F7479">
              <w:rPr>
                <w:lang w:val="es-CR"/>
              </w:rPr>
              <w:t>2020</w:t>
            </w:r>
          </w:p>
          <w:p w14:paraId="463EAEDF" w14:textId="7748434A" w:rsidR="000F7479" w:rsidRDefault="000F7479" w:rsidP="000F7479">
            <w:pPr>
              <w:pStyle w:val="Heading2"/>
              <w:contextualSpacing w:val="0"/>
              <w:rPr>
                <w:rStyle w:val="SubtleReference"/>
                <w:lang w:val="es-CR"/>
              </w:rPr>
            </w:pPr>
            <w:r>
              <w:rPr>
                <w:lang w:val="es-CR"/>
              </w:rPr>
              <w:t>computer</w:t>
            </w:r>
            <w:r w:rsidRPr="000F7479">
              <w:rPr>
                <w:lang w:val="es-CR"/>
              </w:rPr>
              <w:t xml:space="preserve"> Technician, </w:t>
            </w:r>
            <w:r w:rsidRPr="000F7479">
              <w:rPr>
                <w:rStyle w:val="SubtleReference"/>
                <w:lang w:val="es-CR"/>
              </w:rPr>
              <w:t>Ina-fundación Carlos</w:t>
            </w:r>
            <w:r>
              <w:rPr>
                <w:rStyle w:val="SubtleReference"/>
                <w:lang w:val="es-CR"/>
              </w:rPr>
              <w:t xml:space="preserve"> Slim</w:t>
            </w:r>
          </w:p>
          <w:p w14:paraId="3B705CA0" w14:textId="7802C9E4" w:rsidR="00F61DF9" w:rsidRPr="000F7479" w:rsidRDefault="00F61DF9" w:rsidP="00F61DF9">
            <w:pPr>
              <w:rPr>
                <w:lang w:val="es-CR"/>
              </w:rPr>
            </w:pPr>
          </w:p>
        </w:tc>
      </w:tr>
    </w:tbl>
    <w:sdt>
      <w:sdtPr>
        <w:alias w:val="Skills:"/>
        <w:tag w:val="Skills:"/>
        <w:id w:val="-1392877668"/>
        <w:placeholder>
          <w:docPart w:val="53E25321C68C4236B89AB467797FFDDE"/>
        </w:placeholder>
        <w:temporary/>
        <w:showingPlcHdr/>
        <w15:appearance w15:val="hidden"/>
      </w:sdtPr>
      <w:sdtEndPr/>
      <w:sdtContent>
        <w:p w14:paraId="2FE3B11B" w14:textId="77777777" w:rsidR="00486277" w:rsidRPr="00CF1A49" w:rsidRDefault="00486277" w:rsidP="00486277">
          <w:pPr>
            <w:pStyle w:val="Heading1"/>
          </w:pPr>
          <w:r w:rsidRPr="00CF1A49">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680"/>
        <w:gridCol w:w="4680"/>
      </w:tblGrid>
      <w:tr w:rsidR="003A0632" w:rsidRPr="006E1507" w14:paraId="2676A15B" w14:textId="77777777" w:rsidTr="00CF1A49">
        <w:tc>
          <w:tcPr>
            <w:tcW w:w="4675" w:type="dxa"/>
          </w:tcPr>
          <w:p w14:paraId="4D0E1FB1" w14:textId="279D9AA7" w:rsidR="001E3120" w:rsidRPr="006E1507" w:rsidRDefault="00A83B36" w:rsidP="006E1507">
            <w:pPr>
              <w:pStyle w:val="ListBullet"/>
              <w:contextualSpacing w:val="0"/>
            </w:pPr>
            <w:proofErr w:type="gramStart"/>
            <w:r>
              <w:t>Team work</w:t>
            </w:r>
            <w:proofErr w:type="gramEnd"/>
          </w:p>
          <w:p w14:paraId="06F0B1CE" w14:textId="77777777" w:rsidR="001F4E6D" w:rsidRDefault="00313BD0" w:rsidP="006E1507">
            <w:pPr>
              <w:pStyle w:val="ListBullet"/>
              <w:contextualSpacing w:val="0"/>
            </w:pPr>
            <w:r>
              <w:t>Self-learning</w:t>
            </w:r>
          </w:p>
          <w:p w14:paraId="04EBFD55" w14:textId="73312C2A" w:rsidR="00313BD0" w:rsidRDefault="00A460E2" w:rsidP="006E1507">
            <w:pPr>
              <w:pStyle w:val="ListBullet"/>
              <w:contextualSpacing w:val="0"/>
            </w:pPr>
            <w:r>
              <w:t xml:space="preserve">Capable </w:t>
            </w:r>
            <w:r w:rsidR="006E32BB">
              <w:t>of working</w:t>
            </w:r>
            <w:r>
              <w:t xml:space="preserve"> under pressure</w:t>
            </w:r>
          </w:p>
          <w:p w14:paraId="0CF535CA" w14:textId="77777777" w:rsidR="00A460E2" w:rsidRDefault="00A460E2" w:rsidP="006E1507">
            <w:pPr>
              <w:pStyle w:val="ListBullet"/>
              <w:contextualSpacing w:val="0"/>
            </w:pPr>
            <w:r>
              <w:t>Adaptability to changes</w:t>
            </w:r>
          </w:p>
          <w:p w14:paraId="31E29CB2" w14:textId="6F00E7D3" w:rsidR="000F7479" w:rsidRPr="006E1507" w:rsidRDefault="000F7479" w:rsidP="006E1507">
            <w:pPr>
              <w:pStyle w:val="ListBullet"/>
              <w:contextualSpacing w:val="0"/>
            </w:pPr>
            <w:r>
              <w:t>Sociable</w:t>
            </w:r>
          </w:p>
        </w:tc>
        <w:tc>
          <w:tcPr>
            <w:tcW w:w="4675" w:type="dxa"/>
            <w:tcMar>
              <w:left w:w="360" w:type="dxa"/>
            </w:tcMar>
          </w:tcPr>
          <w:p w14:paraId="5DA238DF" w14:textId="5CE5E9DC" w:rsidR="003A0632" w:rsidRPr="006E1507" w:rsidRDefault="00313BD0" w:rsidP="006E1507">
            <w:pPr>
              <w:pStyle w:val="ListBullet"/>
              <w:contextualSpacing w:val="0"/>
            </w:pPr>
            <w:r>
              <w:t>Like challenges</w:t>
            </w:r>
          </w:p>
          <w:p w14:paraId="336CA58B" w14:textId="657B2F92" w:rsidR="001E3120" w:rsidRPr="006E1507" w:rsidRDefault="00313BD0" w:rsidP="006E1507">
            <w:pPr>
              <w:pStyle w:val="ListBullet"/>
              <w:contextualSpacing w:val="0"/>
            </w:pPr>
            <w:r>
              <w:t>Responsible</w:t>
            </w:r>
          </w:p>
          <w:p w14:paraId="2644384E" w14:textId="7C066815" w:rsidR="001E3120" w:rsidRDefault="00313BD0" w:rsidP="006E1507">
            <w:pPr>
              <w:pStyle w:val="ListBullet"/>
              <w:contextualSpacing w:val="0"/>
            </w:pPr>
            <w:r>
              <w:t>Empathetic</w:t>
            </w:r>
          </w:p>
          <w:p w14:paraId="6A1799DD" w14:textId="3594266A" w:rsidR="00313BD0" w:rsidRPr="006E1507" w:rsidRDefault="00A460E2" w:rsidP="006E1507">
            <w:pPr>
              <w:pStyle w:val="ListBullet"/>
              <w:contextualSpacing w:val="0"/>
            </w:pPr>
            <w:r>
              <w:t>Continuous improvement</w:t>
            </w:r>
          </w:p>
        </w:tc>
      </w:tr>
    </w:tbl>
    <w:p w14:paraId="483DA97A" w14:textId="42C18335" w:rsidR="00B51D1B" w:rsidRPr="006E1507" w:rsidRDefault="00B51D1B" w:rsidP="006E1507"/>
    <w:sectPr w:rsidR="00B51D1B" w:rsidRPr="006E1507" w:rsidSect="005A1B10">
      <w:footerReference w:type="default" r:id="rId7"/>
      <w:headerReference w:type="first" r:id="rId8"/>
      <w:pgSz w:w="12240" w:h="15840" w:code="1"/>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4F711" w14:textId="77777777" w:rsidR="00EB1B14" w:rsidRDefault="00EB1B14" w:rsidP="0068194B">
      <w:r>
        <w:separator/>
      </w:r>
    </w:p>
    <w:p w14:paraId="08C74057" w14:textId="77777777" w:rsidR="00EB1B14" w:rsidRDefault="00EB1B14"/>
    <w:p w14:paraId="5EFBF224" w14:textId="77777777" w:rsidR="00EB1B14" w:rsidRDefault="00EB1B14"/>
  </w:endnote>
  <w:endnote w:type="continuationSeparator" w:id="0">
    <w:p w14:paraId="4B095F53" w14:textId="77777777" w:rsidR="00EB1B14" w:rsidRDefault="00EB1B14" w:rsidP="0068194B">
      <w:r>
        <w:continuationSeparator/>
      </w:r>
    </w:p>
    <w:p w14:paraId="419AD769" w14:textId="77777777" w:rsidR="00EB1B14" w:rsidRDefault="00EB1B14"/>
    <w:p w14:paraId="6C46A2F8" w14:textId="77777777" w:rsidR="00EB1B14" w:rsidRDefault="00EB1B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606279"/>
      <w:docPartObj>
        <w:docPartGallery w:val="Page Numbers (Bottom of Page)"/>
        <w:docPartUnique/>
      </w:docPartObj>
    </w:sdtPr>
    <w:sdtEndPr>
      <w:rPr>
        <w:noProof/>
      </w:rPr>
    </w:sdtEndPr>
    <w:sdtContent>
      <w:p w14:paraId="1E393FCF" w14:textId="77777777" w:rsidR="002B2958" w:rsidRDefault="002B2958">
        <w:pPr>
          <w:pStyle w:val="Footer"/>
        </w:pPr>
        <w:r>
          <w:fldChar w:fldCharType="begin"/>
        </w:r>
        <w:r>
          <w:instrText xml:space="preserve"> PAGE   \* MERGEFORMAT </w:instrText>
        </w:r>
        <w:r>
          <w:fldChar w:fldCharType="separate"/>
        </w:r>
        <w:r w:rsidR="002A1945">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D8ED0" w14:textId="77777777" w:rsidR="00EB1B14" w:rsidRDefault="00EB1B14" w:rsidP="0068194B">
      <w:r>
        <w:separator/>
      </w:r>
    </w:p>
    <w:p w14:paraId="70BC6D65" w14:textId="77777777" w:rsidR="00EB1B14" w:rsidRDefault="00EB1B14"/>
    <w:p w14:paraId="07BD9F80" w14:textId="77777777" w:rsidR="00EB1B14" w:rsidRDefault="00EB1B14"/>
  </w:footnote>
  <w:footnote w:type="continuationSeparator" w:id="0">
    <w:p w14:paraId="6421601D" w14:textId="77777777" w:rsidR="00EB1B14" w:rsidRDefault="00EB1B14" w:rsidP="0068194B">
      <w:r>
        <w:continuationSeparator/>
      </w:r>
    </w:p>
    <w:p w14:paraId="6F711239" w14:textId="77777777" w:rsidR="00EB1B14" w:rsidRDefault="00EB1B14"/>
    <w:p w14:paraId="5FD4FECE" w14:textId="77777777" w:rsidR="00EB1B14" w:rsidRDefault="00EB1B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CB356" w14:textId="77777777" w:rsidR="00236D54" w:rsidRPr="004E01EB" w:rsidRDefault="00F476C4" w:rsidP="005A1B10">
    <w:pPr>
      <w:pStyle w:val="Header"/>
    </w:pPr>
    <w:r w:rsidRPr="004E01EB">
      <w:rPr>
        <w:noProof/>
      </w:rPr>
      <mc:AlternateContent>
        <mc:Choice Requires="wps">
          <w:drawing>
            <wp:anchor distT="0" distB="0" distL="114300" distR="114300" simplePos="0" relativeHeight="251659264" behindDoc="1" locked="0" layoutInCell="1" allowOverlap="1" wp14:anchorId="37712668" wp14:editId="0ADB3D40">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5732FE72"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03025983">
    <w:abstractNumId w:val="9"/>
  </w:num>
  <w:num w:numId="2" w16cid:durableId="278994541">
    <w:abstractNumId w:val="8"/>
  </w:num>
  <w:num w:numId="3" w16cid:durableId="1518234864">
    <w:abstractNumId w:val="7"/>
  </w:num>
  <w:num w:numId="4" w16cid:durableId="2084835980">
    <w:abstractNumId w:val="6"/>
  </w:num>
  <w:num w:numId="5" w16cid:durableId="928391122">
    <w:abstractNumId w:val="10"/>
  </w:num>
  <w:num w:numId="6" w16cid:durableId="1117720898">
    <w:abstractNumId w:val="3"/>
  </w:num>
  <w:num w:numId="7" w16cid:durableId="373817419">
    <w:abstractNumId w:val="11"/>
  </w:num>
  <w:num w:numId="8" w16cid:durableId="481656774">
    <w:abstractNumId w:val="2"/>
  </w:num>
  <w:num w:numId="9" w16cid:durableId="673610738">
    <w:abstractNumId w:val="12"/>
  </w:num>
  <w:num w:numId="10" w16cid:durableId="1391347778">
    <w:abstractNumId w:val="5"/>
  </w:num>
  <w:num w:numId="11" w16cid:durableId="1702778051">
    <w:abstractNumId w:val="4"/>
  </w:num>
  <w:num w:numId="12" w16cid:durableId="785082222">
    <w:abstractNumId w:val="1"/>
  </w:num>
  <w:num w:numId="13" w16cid:durableId="1931045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679"/>
    <w:rsid w:val="000001EF"/>
    <w:rsid w:val="00007322"/>
    <w:rsid w:val="00007728"/>
    <w:rsid w:val="000149AB"/>
    <w:rsid w:val="00024076"/>
    <w:rsid w:val="00024584"/>
    <w:rsid w:val="00024730"/>
    <w:rsid w:val="00055E95"/>
    <w:rsid w:val="0007021F"/>
    <w:rsid w:val="000B2BA5"/>
    <w:rsid w:val="000F2F8C"/>
    <w:rsid w:val="000F7479"/>
    <w:rsid w:val="0010006E"/>
    <w:rsid w:val="001045A8"/>
    <w:rsid w:val="0010690E"/>
    <w:rsid w:val="00111E84"/>
    <w:rsid w:val="001127AA"/>
    <w:rsid w:val="00114A91"/>
    <w:rsid w:val="00120DE1"/>
    <w:rsid w:val="001427E1"/>
    <w:rsid w:val="0015037E"/>
    <w:rsid w:val="00163668"/>
    <w:rsid w:val="00171566"/>
    <w:rsid w:val="00172739"/>
    <w:rsid w:val="00174676"/>
    <w:rsid w:val="00174A0C"/>
    <w:rsid w:val="001755A8"/>
    <w:rsid w:val="00176501"/>
    <w:rsid w:val="00184014"/>
    <w:rsid w:val="00192008"/>
    <w:rsid w:val="001C0E68"/>
    <w:rsid w:val="001C4B6F"/>
    <w:rsid w:val="001D0BF1"/>
    <w:rsid w:val="001E3120"/>
    <w:rsid w:val="001E7E0C"/>
    <w:rsid w:val="001F0BB0"/>
    <w:rsid w:val="001F4E6D"/>
    <w:rsid w:val="001F6140"/>
    <w:rsid w:val="001F7665"/>
    <w:rsid w:val="00203573"/>
    <w:rsid w:val="0020597D"/>
    <w:rsid w:val="00213B4C"/>
    <w:rsid w:val="002253B0"/>
    <w:rsid w:val="00236D54"/>
    <w:rsid w:val="00241D8C"/>
    <w:rsid w:val="00241FDB"/>
    <w:rsid w:val="0024720C"/>
    <w:rsid w:val="0025336C"/>
    <w:rsid w:val="002617AE"/>
    <w:rsid w:val="002638D0"/>
    <w:rsid w:val="002647D3"/>
    <w:rsid w:val="002700B6"/>
    <w:rsid w:val="00275EAE"/>
    <w:rsid w:val="00294998"/>
    <w:rsid w:val="00297F18"/>
    <w:rsid w:val="002A1945"/>
    <w:rsid w:val="002B2958"/>
    <w:rsid w:val="002B3FC8"/>
    <w:rsid w:val="002B7C6F"/>
    <w:rsid w:val="002C0A2B"/>
    <w:rsid w:val="002D23C5"/>
    <w:rsid w:val="002D6137"/>
    <w:rsid w:val="002E4FD0"/>
    <w:rsid w:val="002E7E61"/>
    <w:rsid w:val="002F05E5"/>
    <w:rsid w:val="002F220B"/>
    <w:rsid w:val="002F254D"/>
    <w:rsid w:val="002F30E4"/>
    <w:rsid w:val="00307140"/>
    <w:rsid w:val="00313BD0"/>
    <w:rsid w:val="00314D37"/>
    <w:rsid w:val="00316DFF"/>
    <w:rsid w:val="00325B57"/>
    <w:rsid w:val="00336056"/>
    <w:rsid w:val="00342AEE"/>
    <w:rsid w:val="003544E1"/>
    <w:rsid w:val="00366398"/>
    <w:rsid w:val="00383B3C"/>
    <w:rsid w:val="003A0632"/>
    <w:rsid w:val="003A06F9"/>
    <w:rsid w:val="003A30E5"/>
    <w:rsid w:val="003A6ADF"/>
    <w:rsid w:val="003B5928"/>
    <w:rsid w:val="003B604F"/>
    <w:rsid w:val="003D18FB"/>
    <w:rsid w:val="003D380F"/>
    <w:rsid w:val="003E160D"/>
    <w:rsid w:val="003F1D5F"/>
    <w:rsid w:val="00405128"/>
    <w:rsid w:val="00406CFF"/>
    <w:rsid w:val="00407401"/>
    <w:rsid w:val="004077D2"/>
    <w:rsid w:val="00416B25"/>
    <w:rsid w:val="00420592"/>
    <w:rsid w:val="004319E0"/>
    <w:rsid w:val="00431E68"/>
    <w:rsid w:val="00437E8C"/>
    <w:rsid w:val="00440225"/>
    <w:rsid w:val="004726BC"/>
    <w:rsid w:val="00474105"/>
    <w:rsid w:val="00480E6E"/>
    <w:rsid w:val="00486277"/>
    <w:rsid w:val="00494CF6"/>
    <w:rsid w:val="00495F8D"/>
    <w:rsid w:val="004A1FAE"/>
    <w:rsid w:val="004A32FF"/>
    <w:rsid w:val="004B06EB"/>
    <w:rsid w:val="004B6946"/>
    <w:rsid w:val="004B6AD0"/>
    <w:rsid w:val="004C2D5D"/>
    <w:rsid w:val="004C33E1"/>
    <w:rsid w:val="004C6B24"/>
    <w:rsid w:val="004D641D"/>
    <w:rsid w:val="004E01EB"/>
    <w:rsid w:val="004E22ED"/>
    <w:rsid w:val="004E2794"/>
    <w:rsid w:val="004F7531"/>
    <w:rsid w:val="00510392"/>
    <w:rsid w:val="00513E2A"/>
    <w:rsid w:val="00520A33"/>
    <w:rsid w:val="005245EF"/>
    <w:rsid w:val="00533938"/>
    <w:rsid w:val="00566A35"/>
    <w:rsid w:val="0056701E"/>
    <w:rsid w:val="005740D7"/>
    <w:rsid w:val="005A0F26"/>
    <w:rsid w:val="005A1B10"/>
    <w:rsid w:val="005A6850"/>
    <w:rsid w:val="005A6E7D"/>
    <w:rsid w:val="005B1B1B"/>
    <w:rsid w:val="005C5932"/>
    <w:rsid w:val="005D3129"/>
    <w:rsid w:val="005D3CA7"/>
    <w:rsid w:val="005D4CC1"/>
    <w:rsid w:val="005F4B91"/>
    <w:rsid w:val="005F55D2"/>
    <w:rsid w:val="005F5706"/>
    <w:rsid w:val="00611BCC"/>
    <w:rsid w:val="0062312F"/>
    <w:rsid w:val="00625F2C"/>
    <w:rsid w:val="00643A16"/>
    <w:rsid w:val="006618E9"/>
    <w:rsid w:val="0068194B"/>
    <w:rsid w:val="00692703"/>
    <w:rsid w:val="006A1962"/>
    <w:rsid w:val="006B5D48"/>
    <w:rsid w:val="006B7D7B"/>
    <w:rsid w:val="006C1A5E"/>
    <w:rsid w:val="006E1507"/>
    <w:rsid w:val="006E32BB"/>
    <w:rsid w:val="00712D8B"/>
    <w:rsid w:val="007273B7"/>
    <w:rsid w:val="00733E0A"/>
    <w:rsid w:val="0074403D"/>
    <w:rsid w:val="00746D44"/>
    <w:rsid w:val="007538DC"/>
    <w:rsid w:val="00757803"/>
    <w:rsid w:val="00765443"/>
    <w:rsid w:val="00771686"/>
    <w:rsid w:val="0079206B"/>
    <w:rsid w:val="00796076"/>
    <w:rsid w:val="007B0C61"/>
    <w:rsid w:val="007B0DE7"/>
    <w:rsid w:val="007C0566"/>
    <w:rsid w:val="007C606B"/>
    <w:rsid w:val="007E6A61"/>
    <w:rsid w:val="007F6F77"/>
    <w:rsid w:val="00801140"/>
    <w:rsid w:val="00803404"/>
    <w:rsid w:val="00814C64"/>
    <w:rsid w:val="00834955"/>
    <w:rsid w:val="00855B59"/>
    <w:rsid w:val="00860461"/>
    <w:rsid w:val="0086487C"/>
    <w:rsid w:val="00870B20"/>
    <w:rsid w:val="008829F8"/>
    <w:rsid w:val="00885897"/>
    <w:rsid w:val="008863EF"/>
    <w:rsid w:val="008940B7"/>
    <w:rsid w:val="008A6538"/>
    <w:rsid w:val="008B20E0"/>
    <w:rsid w:val="008C7056"/>
    <w:rsid w:val="008E2557"/>
    <w:rsid w:val="008F3B14"/>
    <w:rsid w:val="00901899"/>
    <w:rsid w:val="0090344B"/>
    <w:rsid w:val="00905715"/>
    <w:rsid w:val="009113A4"/>
    <w:rsid w:val="0091321E"/>
    <w:rsid w:val="00913946"/>
    <w:rsid w:val="0092726B"/>
    <w:rsid w:val="00933D2F"/>
    <w:rsid w:val="009361BA"/>
    <w:rsid w:val="00944F78"/>
    <w:rsid w:val="009510E7"/>
    <w:rsid w:val="00952C89"/>
    <w:rsid w:val="009571D8"/>
    <w:rsid w:val="0095751A"/>
    <w:rsid w:val="009650EA"/>
    <w:rsid w:val="0097790C"/>
    <w:rsid w:val="0098506E"/>
    <w:rsid w:val="009A44CE"/>
    <w:rsid w:val="009C4DFC"/>
    <w:rsid w:val="009D305F"/>
    <w:rsid w:val="009D44F8"/>
    <w:rsid w:val="009E3160"/>
    <w:rsid w:val="009F220C"/>
    <w:rsid w:val="009F3B05"/>
    <w:rsid w:val="009F4575"/>
    <w:rsid w:val="009F4931"/>
    <w:rsid w:val="00A02D37"/>
    <w:rsid w:val="00A1439C"/>
    <w:rsid w:val="00A14534"/>
    <w:rsid w:val="00A16DAA"/>
    <w:rsid w:val="00A24162"/>
    <w:rsid w:val="00A25023"/>
    <w:rsid w:val="00A270EA"/>
    <w:rsid w:val="00A34BA2"/>
    <w:rsid w:val="00A36F27"/>
    <w:rsid w:val="00A42E32"/>
    <w:rsid w:val="00A460E2"/>
    <w:rsid w:val="00A46E63"/>
    <w:rsid w:val="00A51DC5"/>
    <w:rsid w:val="00A53DE1"/>
    <w:rsid w:val="00A615E1"/>
    <w:rsid w:val="00A755E8"/>
    <w:rsid w:val="00A83B36"/>
    <w:rsid w:val="00A93A5D"/>
    <w:rsid w:val="00A93E1C"/>
    <w:rsid w:val="00AB32F8"/>
    <w:rsid w:val="00AB610B"/>
    <w:rsid w:val="00AD19D0"/>
    <w:rsid w:val="00AD360E"/>
    <w:rsid w:val="00AD40FB"/>
    <w:rsid w:val="00AD782D"/>
    <w:rsid w:val="00AE7650"/>
    <w:rsid w:val="00B10EBE"/>
    <w:rsid w:val="00B1570F"/>
    <w:rsid w:val="00B236F1"/>
    <w:rsid w:val="00B42F7B"/>
    <w:rsid w:val="00B50F99"/>
    <w:rsid w:val="00B51D1B"/>
    <w:rsid w:val="00B540F4"/>
    <w:rsid w:val="00B54DA0"/>
    <w:rsid w:val="00B60FD0"/>
    <w:rsid w:val="00B611DD"/>
    <w:rsid w:val="00B622DF"/>
    <w:rsid w:val="00B6332A"/>
    <w:rsid w:val="00B81760"/>
    <w:rsid w:val="00B83B05"/>
    <w:rsid w:val="00B8494C"/>
    <w:rsid w:val="00BA1546"/>
    <w:rsid w:val="00BB4E51"/>
    <w:rsid w:val="00BC2EF4"/>
    <w:rsid w:val="00BC41E3"/>
    <w:rsid w:val="00BD431F"/>
    <w:rsid w:val="00BE423E"/>
    <w:rsid w:val="00BF2A47"/>
    <w:rsid w:val="00BF61AC"/>
    <w:rsid w:val="00C47FA6"/>
    <w:rsid w:val="00C55AB7"/>
    <w:rsid w:val="00C57FC6"/>
    <w:rsid w:val="00C64F38"/>
    <w:rsid w:val="00C66A7D"/>
    <w:rsid w:val="00C779DA"/>
    <w:rsid w:val="00C814F7"/>
    <w:rsid w:val="00C87B03"/>
    <w:rsid w:val="00C9306D"/>
    <w:rsid w:val="00CA4B4D"/>
    <w:rsid w:val="00CB35C3"/>
    <w:rsid w:val="00CD20B7"/>
    <w:rsid w:val="00CD323D"/>
    <w:rsid w:val="00CD3C8A"/>
    <w:rsid w:val="00CE4030"/>
    <w:rsid w:val="00CE64B3"/>
    <w:rsid w:val="00CF1A49"/>
    <w:rsid w:val="00D0630C"/>
    <w:rsid w:val="00D243A9"/>
    <w:rsid w:val="00D305E5"/>
    <w:rsid w:val="00D37CD3"/>
    <w:rsid w:val="00D66A52"/>
    <w:rsid w:val="00D66EFA"/>
    <w:rsid w:val="00D72A2D"/>
    <w:rsid w:val="00D9521A"/>
    <w:rsid w:val="00DA3914"/>
    <w:rsid w:val="00DA59AA"/>
    <w:rsid w:val="00DB5944"/>
    <w:rsid w:val="00DB6915"/>
    <w:rsid w:val="00DB7E1E"/>
    <w:rsid w:val="00DC1B78"/>
    <w:rsid w:val="00DC2A2F"/>
    <w:rsid w:val="00DC600B"/>
    <w:rsid w:val="00DE0FAA"/>
    <w:rsid w:val="00DE136D"/>
    <w:rsid w:val="00DE6534"/>
    <w:rsid w:val="00DF4D6C"/>
    <w:rsid w:val="00E01923"/>
    <w:rsid w:val="00E11CCA"/>
    <w:rsid w:val="00E14498"/>
    <w:rsid w:val="00E159F9"/>
    <w:rsid w:val="00E2397A"/>
    <w:rsid w:val="00E254DB"/>
    <w:rsid w:val="00E300FC"/>
    <w:rsid w:val="00E34624"/>
    <w:rsid w:val="00E362DB"/>
    <w:rsid w:val="00E40CBD"/>
    <w:rsid w:val="00E5632B"/>
    <w:rsid w:val="00E70240"/>
    <w:rsid w:val="00E70A66"/>
    <w:rsid w:val="00E71E6B"/>
    <w:rsid w:val="00E74185"/>
    <w:rsid w:val="00E81C51"/>
    <w:rsid w:val="00E81CC5"/>
    <w:rsid w:val="00E85A87"/>
    <w:rsid w:val="00E85B4A"/>
    <w:rsid w:val="00E90690"/>
    <w:rsid w:val="00E9528E"/>
    <w:rsid w:val="00EA5099"/>
    <w:rsid w:val="00EB1B14"/>
    <w:rsid w:val="00EC1351"/>
    <w:rsid w:val="00EC4CBF"/>
    <w:rsid w:val="00EE2CA8"/>
    <w:rsid w:val="00EF17E8"/>
    <w:rsid w:val="00EF1B26"/>
    <w:rsid w:val="00EF51D9"/>
    <w:rsid w:val="00F130DD"/>
    <w:rsid w:val="00F24884"/>
    <w:rsid w:val="00F476C4"/>
    <w:rsid w:val="00F61DF9"/>
    <w:rsid w:val="00F67A9A"/>
    <w:rsid w:val="00F81960"/>
    <w:rsid w:val="00F85A76"/>
    <w:rsid w:val="00F8769D"/>
    <w:rsid w:val="00F9350C"/>
    <w:rsid w:val="00F94EB5"/>
    <w:rsid w:val="00F9624D"/>
    <w:rsid w:val="00FB31C1"/>
    <w:rsid w:val="00FB58F2"/>
    <w:rsid w:val="00FB6679"/>
    <w:rsid w:val="00FC135A"/>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25B74043"/>
  <w15:chartTrackingRefBased/>
  <w15:docId w15:val="{E51B1DBD-E95B-4D74-8804-A4CC76EF6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31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osher\AppData\Roaming\Microsoft\Templates\Modern%20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4D24CDCE724B948DEE2249EB04304A"/>
        <w:category>
          <w:name w:val="General"/>
          <w:gallery w:val="placeholder"/>
        </w:category>
        <w:types>
          <w:type w:val="bbPlcHdr"/>
        </w:types>
        <w:behaviors>
          <w:behavior w:val="content"/>
        </w:behaviors>
        <w:guid w:val="{2B8AEEDA-5A09-4BF9-B231-7813A035544F}"/>
      </w:docPartPr>
      <w:docPartBody>
        <w:p w:rsidR="007E64BB" w:rsidRDefault="00F8685C">
          <w:pPr>
            <w:pStyle w:val="544D24CDCE724B948DEE2249EB04304A"/>
          </w:pPr>
          <w:r w:rsidRPr="00CF1A49">
            <w:t>Experience</w:t>
          </w:r>
        </w:p>
      </w:docPartBody>
    </w:docPart>
    <w:docPart>
      <w:docPartPr>
        <w:name w:val="FE512ED01C954309A87C6A5E2AA48214"/>
        <w:category>
          <w:name w:val="General"/>
          <w:gallery w:val="placeholder"/>
        </w:category>
        <w:types>
          <w:type w:val="bbPlcHdr"/>
        </w:types>
        <w:behaviors>
          <w:behavior w:val="content"/>
        </w:behaviors>
        <w:guid w:val="{578EF3DF-9F2D-47C0-97B9-FC8BC33914FE}"/>
      </w:docPartPr>
      <w:docPartBody>
        <w:p w:rsidR="007E64BB" w:rsidRDefault="00F8685C">
          <w:pPr>
            <w:pStyle w:val="FE512ED01C954309A87C6A5E2AA48214"/>
          </w:pPr>
          <w:r w:rsidRPr="00CF1A49">
            <w:t>Education</w:t>
          </w:r>
        </w:p>
      </w:docPartBody>
    </w:docPart>
    <w:docPart>
      <w:docPartPr>
        <w:name w:val="53E25321C68C4236B89AB467797FFDDE"/>
        <w:category>
          <w:name w:val="General"/>
          <w:gallery w:val="placeholder"/>
        </w:category>
        <w:types>
          <w:type w:val="bbPlcHdr"/>
        </w:types>
        <w:behaviors>
          <w:behavior w:val="content"/>
        </w:behaviors>
        <w:guid w:val="{2E0B7EAF-EE56-42F1-8F31-C316025F0828}"/>
      </w:docPartPr>
      <w:docPartBody>
        <w:p w:rsidR="007E64BB" w:rsidRDefault="00F8685C">
          <w:pPr>
            <w:pStyle w:val="53E25321C68C4236B89AB467797FFDDE"/>
          </w:pPr>
          <w:r w:rsidRPr="00CF1A49">
            <w:t>Skills</w:t>
          </w:r>
        </w:p>
      </w:docPartBody>
    </w:docPart>
    <w:docPart>
      <w:docPartPr>
        <w:name w:val="650091B687A8418B8993681A89AD24CB"/>
        <w:category>
          <w:name w:val="General"/>
          <w:gallery w:val="placeholder"/>
        </w:category>
        <w:types>
          <w:type w:val="bbPlcHdr"/>
        </w:types>
        <w:behaviors>
          <w:behavior w:val="content"/>
        </w:behaviors>
        <w:guid w:val="{6AE5C15F-A9B6-4634-8C4E-2A2245DEA2C3}"/>
      </w:docPartPr>
      <w:docPartBody>
        <w:p w:rsidR="00096F8F" w:rsidRDefault="006B1674" w:rsidP="006B1674">
          <w:pPr>
            <w:pStyle w:val="650091B687A8418B8993681A89AD24CB"/>
          </w:pPr>
          <w:r w:rsidRPr="00CF1A49">
            <w:t>Dates From</w:t>
          </w:r>
        </w:p>
      </w:docPartBody>
    </w:docPart>
    <w:docPart>
      <w:docPartPr>
        <w:name w:val="9BD5832376FC478DA5C25BEB24E8CAA7"/>
        <w:category>
          <w:name w:val="General"/>
          <w:gallery w:val="placeholder"/>
        </w:category>
        <w:types>
          <w:type w:val="bbPlcHdr"/>
        </w:types>
        <w:behaviors>
          <w:behavior w:val="content"/>
        </w:behaviors>
        <w:guid w:val="{7753B0B7-4F28-42B1-8E88-909DEB8DA5B3}"/>
      </w:docPartPr>
      <w:docPartBody>
        <w:p w:rsidR="00096F8F" w:rsidRDefault="006B1674" w:rsidP="006B1674">
          <w:pPr>
            <w:pStyle w:val="9BD5832376FC478DA5C25BEB24E8CAA7"/>
          </w:pPr>
          <w:r w:rsidRPr="00CF1A49">
            <w:t>Dates From</w:t>
          </w:r>
        </w:p>
      </w:docPartBody>
    </w:docPart>
    <w:docPart>
      <w:docPartPr>
        <w:name w:val="C1AFF2613F1B498C9DACC6B20FCCCF81"/>
        <w:category>
          <w:name w:val="General"/>
          <w:gallery w:val="placeholder"/>
        </w:category>
        <w:types>
          <w:type w:val="bbPlcHdr"/>
        </w:types>
        <w:behaviors>
          <w:behavior w:val="content"/>
        </w:behaviors>
        <w:guid w:val="{406174A2-A023-4659-B4D4-800C63DEEE13}"/>
      </w:docPartPr>
      <w:docPartBody>
        <w:p w:rsidR="00096F8F" w:rsidRDefault="006B1674" w:rsidP="006B1674">
          <w:pPr>
            <w:pStyle w:val="C1AFF2613F1B498C9DACC6B20FCCCF81"/>
          </w:pPr>
          <w:r w:rsidRPr="00CF1A49">
            <w:t>Dates From</w:t>
          </w:r>
        </w:p>
      </w:docPartBody>
    </w:docPart>
    <w:docPart>
      <w:docPartPr>
        <w:name w:val="B21695D5583247DCB96B3AE3506A150A"/>
        <w:category>
          <w:name w:val="General"/>
          <w:gallery w:val="placeholder"/>
        </w:category>
        <w:types>
          <w:type w:val="bbPlcHdr"/>
        </w:types>
        <w:behaviors>
          <w:behavior w:val="content"/>
        </w:behaviors>
        <w:guid w:val="{00421EC4-0E47-48DA-881C-083685BBB67C}"/>
      </w:docPartPr>
      <w:docPartBody>
        <w:p w:rsidR="00096F8F" w:rsidRDefault="006B1674" w:rsidP="006B1674">
          <w:pPr>
            <w:pStyle w:val="B21695D5583247DCB96B3AE3506A150A"/>
          </w:pPr>
          <w:r w:rsidRPr="00CF1A49">
            <w:t>To</w:t>
          </w:r>
        </w:p>
      </w:docPartBody>
    </w:docPart>
    <w:docPart>
      <w:docPartPr>
        <w:name w:val="D6A6994278234FB2991BF3A73E399CCC"/>
        <w:category>
          <w:name w:val="General"/>
          <w:gallery w:val="placeholder"/>
        </w:category>
        <w:types>
          <w:type w:val="bbPlcHdr"/>
        </w:types>
        <w:behaviors>
          <w:behavior w:val="content"/>
        </w:behaviors>
        <w:guid w:val="{15E5DB07-9D6E-427C-9BB1-3273C993B710}"/>
      </w:docPartPr>
      <w:docPartBody>
        <w:p w:rsidR="00096F8F" w:rsidRDefault="006B1674" w:rsidP="006B1674">
          <w:pPr>
            <w:pStyle w:val="D6A6994278234FB2991BF3A73E399CCC"/>
          </w:pPr>
          <w:r w:rsidRPr="00CF1A49">
            <w:t>Dates From</w:t>
          </w:r>
        </w:p>
      </w:docPartBody>
    </w:docPart>
    <w:docPart>
      <w:docPartPr>
        <w:name w:val="D91CECCCFEDB444D9CE2D5D3FC7C416D"/>
        <w:category>
          <w:name w:val="General"/>
          <w:gallery w:val="placeholder"/>
        </w:category>
        <w:types>
          <w:type w:val="bbPlcHdr"/>
        </w:types>
        <w:behaviors>
          <w:behavior w:val="content"/>
        </w:behaviors>
        <w:guid w:val="{C9D0D7E7-74B0-4784-B34F-9AE492EDE840}"/>
      </w:docPartPr>
      <w:docPartBody>
        <w:p w:rsidR="00096F8F" w:rsidRDefault="006B1674" w:rsidP="006B1674">
          <w:pPr>
            <w:pStyle w:val="D91CECCCFEDB444D9CE2D5D3FC7C416D"/>
          </w:pPr>
          <w:r w:rsidRPr="00CF1A49">
            <w:t>To</w:t>
          </w:r>
        </w:p>
      </w:docPartBody>
    </w:docPart>
    <w:docPart>
      <w:docPartPr>
        <w:name w:val="2B517A3802184D3CA1C9E266163CD463"/>
        <w:category>
          <w:name w:val="General"/>
          <w:gallery w:val="placeholder"/>
        </w:category>
        <w:types>
          <w:type w:val="bbPlcHdr"/>
        </w:types>
        <w:behaviors>
          <w:behavior w:val="content"/>
        </w:behaviors>
        <w:guid w:val="{68EAEEFC-2FE9-428A-A39A-3485306F2481}"/>
      </w:docPartPr>
      <w:docPartBody>
        <w:p w:rsidR="002B0E20" w:rsidRDefault="007E1CAB" w:rsidP="007E1CAB">
          <w:pPr>
            <w:pStyle w:val="2B517A3802184D3CA1C9E266163CD463"/>
          </w:pPr>
          <w:r w:rsidRPr="00CF1A49">
            <w:t>Dates From</w:t>
          </w:r>
        </w:p>
      </w:docPartBody>
    </w:docPart>
    <w:docPart>
      <w:docPartPr>
        <w:name w:val="A8E458BCA0AB3647AE3BF6F07716E401"/>
        <w:category>
          <w:name w:val="General"/>
          <w:gallery w:val="placeholder"/>
        </w:category>
        <w:types>
          <w:type w:val="bbPlcHdr"/>
        </w:types>
        <w:behaviors>
          <w:behavior w:val="content"/>
        </w:behaviors>
        <w:guid w:val="{08C4592C-4D0A-4F45-8272-E0A7328898DC}"/>
      </w:docPartPr>
      <w:docPartBody>
        <w:p w:rsidR="002B0E20" w:rsidRDefault="002B0E20" w:rsidP="002B0E20">
          <w:pPr>
            <w:pStyle w:val="A8E458BCA0AB3647AE3BF6F07716E401"/>
          </w:pPr>
          <w:r w:rsidRPr="00CF1A49">
            <w:t>Dates From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6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405"/>
    <w:rsid w:val="00096F8F"/>
    <w:rsid w:val="002B0E20"/>
    <w:rsid w:val="006B1674"/>
    <w:rsid w:val="007E1CAB"/>
    <w:rsid w:val="007E64BB"/>
    <w:rsid w:val="008631F5"/>
    <w:rsid w:val="00A93E1C"/>
    <w:rsid w:val="00BD2405"/>
    <w:rsid w:val="00E67493"/>
    <w:rsid w:val="00F86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50091B687A8418B8993681A89AD24CB">
    <w:name w:val="650091B687A8418B8993681A89AD24CB"/>
    <w:rsid w:val="006B1674"/>
  </w:style>
  <w:style w:type="character" w:styleId="IntenseEmphasis">
    <w:name w:val="Intense Emphasis"/>
    <w:basedOn w:val="DefaultParagraphFont"/>
    <w:uiPriority w:val="2"/>
    <w:rPr>
      <w:b/>
      <w:iCs/>
      <w:color w:val="262626" w:themeColor="text1" w:themeTint="D9"/>
    </w:rPr>
  </w:style>
  <w:style w:type="paragraph" w:customStyle="1" w:styleId="9BD5832376FC478DA5C25BEB24E8CAA7">
    <w:name w:val="9BD5832376FC478DA5C25BEB24E8CAA7"/>
    <w:rsid w:val="006B1674"/>
  </w:style>
  <w:style w:type="paragraph" w:customStyle="1" w:styleId="C1AFF2613F1B498C9DACC6B20FCCCF81">
    <w:name w:val="C1AFF2613F1B498C9DACC6B20FCCCF81"/>
    <w:rsid w:val="006B1674"/>
  </w:style>
  <w:style w:type="paragraph" w:customStyle="1" w:styleId="A8E458BCA0AB3647AE3BF6F07716E401">
    <w:name w:val="A8E458BCA0AB3647AE3BF6F07716E401"/>
    <w:rsid w:val="002B0E20"/>
    <w:pPr>
      <w:spacing w:line="278" w:lineRule="auto"/>
    </w:pPr>
    <w:rPr>
      <w:kern w:val="2"/>
      <w:sz w:val="24"/>
      <w:szCs w:val="24"/>
      <w:lang w:val="en-CR"/>
      <w14:ligatures w14:val="standardContextual"/>
    </w:rPr>
  </w:style>
  <w:style w:type="paragraph" w:customStyle="1" w:styleId="B21695D5583247DCB96B3AE3506A150A">
    <w:name w:val="B21695D5583247DCB96B3AE3506A150A"/>
    <w:rsid w:val="006B1674"/>
  </w:style>
  <w:style w:type="paragraph" w:customStyle="1" w:styleId="D6A6994278234FB2991BF3A73E399CCC">
    <w:name w:val="D6A6994278234FB2991BF3A73E399CCC"/>
    <w:rsid w:val="006B1674"/>
  </w:style>
  <w:style w:type="paragraph" w:customStyle="1" w:styleId="D91CECCCFEDB444D9CE2D5D3FC7C416D">
    <w:name w:val="D91CECCCFEDB444D9CE2D5D3FC7C416D"/>
    <w:rsid w:val="006B1674"/>
  </w:style>
  <w:style w:type="paragraph" w:customStyle="1" w:styleId="544D24CDCE724B948DEE2249EB04304A">
    <w:name w:val="544D24CDCE724B948DEE2249EB04304A"/>
  </w:style>
  <w:style w:type="character" w:styleId="SubtleReference">
    <w:name w:val="Subtle Reference"/>
    <w:basedOn w:val="DefaultParagraphFont"/>
    <w:uiPriority w:val="10"/>
    <w:qFormat/>
    <w:rsid w:val="00BD2405"/>
    <w:rPr>
      <w:b/>
      <w:caps w:val="0"/>
      <w:smallCaps/>
      <w:color w:val="595959" w:themeColor="text1" w:themeTint="A6"/>
    </w:rPr>
  </w:style>
  <w:style w:type="paragraph" w:customStyle="1" w:styleId="FE512ED01C954309A87C6A5E2AA48214">
    <w:name w:val="FE512ED01C954309A87C6A5E2AA48214"/>
  </w:style>
  <w:style w:type="paragraph" w:customStyle="1" w:styleId="53E25321C68C4236B89AB467797FFDDE">
    <w:name w:val="53E25321C68C4236B89AB467797FFDDE"/>
  </w:style>
  <w:style w:type="paragraph" w:customStyle="1" w:styleId="2B517A3802184D3CA1C9E266163CD463">
    <w:name w:val="2B517A3802184D3CA1C9E266163CD463"/>
    <w:rsid w:val="007E1C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C:\Users\v-osher\AppData\Roaming\Microsoft\Templates\Modern chronological resume.dotx</Template>
  <TotalTime>0</TotalTime>
  <Pages>3</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Herrera (DXC Technology Services LLC)</dc:creator>
  <cp:keywords/>
  <dc:description/>
  <cp:lastModifiedBy>Oscar M Herrera</cp:lastModifiedBy>
  <cp:revision>2</cp:revision>
  <cp:lastPrinted>2023-10-13T17:56:00Z</cp:lastPrinted>
  <dcterms:created xsi:type="dcterms:W3CDTF">2026-02-23T20:02:00Z</dcterms:created>
  <dcterms:modified xsi:type="dcterms:W3CDTF">2026-02-23T20:02:00Z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c09dec-a9ce-4322-b578-b49052c992d8_Enabled">
    <vt:lpwstr>true</vt:lpwstr>
  </property>
  <property fmtid="{D5CDD505-2E9C-101B-9397-08002B2CF9AE}" pid="3" name="MSIP_Label_fec09dec-a9ce-4322-b578-b49052c992d8_SetDate">
    <vt:lpwstr>2026-02-23T19:08:00Z</vt:lpwstr>
  </property>
  <property fmtid="{D5CDD505-2E9C-101B-9397-08002B2CF9AE}" pid="4" name="MSIP_Label_fec09dec-a9ce-4322-b578-b49052c992d8_Method">
    <vt:lpwstr>Standard</vt:lpwstr>
  </property>
  <property fmtid="{D5CDD505-2E9C-101B-9397-08002B2CF9AE}" pid="5" name="MSIP_Label_fec09dec-a9ce-4322-b578-b49052c992d8_Name">
    <vt:lpwstr>Firm Confidential Information-SLV1</vt:lpwstr>
  </property>
  <property fmtid="{D5CDD505-2E9C-101B-9397-08002B2CF9AE}" pid="6" name="MSIP_Label_fec09dec-a9ce-4322-b578-b49052c992d8_SiteId">
    <vt:lpwstr>cc8936bc-9382-4fff-87cb-6f55999549e7</vt:lpwstr>
  </property>
  <property fmtid="{D5CDD505-2E9C-101B-9397-08002B2CF9AE}" pid="7" name="MSIP_Label_fec09dec-a9ce-4322-b578-b49052c992d8_ActionId">
    <vt:lpwstr>8e685939-652f-4ebe-9b37-0e7b01247721</vt:lpwstr>
  </property>
  <property fmtid="{D5CDD505-2E9C-101B-9397-08002B2CF9AE}" pid="8" name="MSIP_Label_fec09dec-a9ce-4322-b578-b49052c992d8_ContentBits">
    <vt:lpwstr>0</vt:lpwstr>
  </property>
  <property fmtid="{D5CDD505-2E9C-101B-9397-08002B2CF9AE}" pid="9" name="MSIP_Label_fec09dec-a9ce-4322-b578-b49052c992d8_Tag">
    <vt:lpwstr>50, 3, 0, 1</vt:lpwstr>
  </property>
</Properties>
</file>